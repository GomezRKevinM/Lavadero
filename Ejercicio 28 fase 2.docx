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EBB19" w14:textId="3A89C5B1" w:rsidR="004D6B86" w:rsidRPr="00FA2960" w:rsidRDefault="00B902D8" w:rsidP="00FB2CCE">
      <w:pPr>
        <w:pStyle w:val="Ttulo"/>
        <w:rPr>
          <w:rFonts w:ascii="Cascadia Code PL" w:hAnsi="Cascadia Code PL" w:cs="Cascadia Code PL"/>
        </w:rPr>
      </w:pPr>
      <w:r w:rsidRPr="00FA2960">
        <w:rPr>
          <w:rFonts w:ascii="Cascadia Code PL" w:hAnsi="Cascadia Code PL" w:cs="Cascadia Code PL"/>
        </w:rPr>
        <w:t>Ejercicio 28 - Lavadero</w:t>
      </w:r>
    </w:p>
    <w:p w14:paraId="3ADC6142" w14:textId="2E98E56C" w:rsidR="004D6B86" w:rsidRPr="00FA2960" w:rsidRDefault="00B902D8">
      <w:pPr>
        <w:pStyle w:val="Ttulo21"/>
        <w:rPr>
          <w:rFonts w:ascii="Cascadia Code PL" w:hAnsi="Cascadia Code PL" w:cs="Cascadia Code PL"/>
        </w:rPr>
      </w:pPr>
      <w:r w:rsidRPr="00FA2960">
        <w:rPr>
          <w:rFonts w:ascii="Cascadia Code PL" w:hAnsi="Cascadia Code PL" w:cs="Cascadia Code PL"/>
        </w:rPr>
        <w:t>Kevin Manuel Gómez Rojas</w:t>
      </w:r>
    </w:p>
    <w:p w14:paraId="338BFD24" w14:textId="3F6EB3B8" w:rsidR="004D6B86" w:rsidRPr="00FA2960" w:rsidRDefault="00B902D8">
      <w:pPr>
        <w:pStyle w:val="Ttulo21"/>
        <w:rPr>
          <w:rFonts w:ascii="Cascadia Code PL" w:hAnsi="Cascadia Code PL" w:cs="Cascadia Code PL"/>
        </w:rPr>
      </w:pPr>
      <w:r w:rsidRPr="00FA2960">
        <w:rPr>
          <w:rFonts w:ascii="Cascadia Code PL" w:hAnsi="Cascadia Code PL" w:cs="Cascadia Code PL"/>
        </w:rPr>
        <w:t xml:space="preserve">Universidad de Cartagena, Campus Piedra </w:t>
      </w:r>
      <w:r w:rsidR="00FB2CCE" w:rsidRPr="00FA2960">
        <w:rPr>
          <w:rFonts w:ascii="Cascadia Code PL" w:hAnsi="Cascadia Code PL" w:cs="Cascadia Code PL"/>
        </w:rPr>
        <w:t>Bolívar</w:t>
      </w:r>
    </w:p>
    <w:p w14:paraId="1C7B1197" w14:textId="77777777" w:rsidR="004D6B86" w:rsidRPr="00FA2960" w:rsidRDefault="00345333">
      <w:pPr>
        <w:pStyle w:val="Ttulo"/>
        <w:rPr>
          <w:rFonts w:ascii="Cascadia Code PL" w:hAnsi="Cascadia Code PL" w:cs="Cascadia Code PL"/>
        </w:rPr>
      </w:pPr>
      <w:r w:rsidRPr="00FA2960">
        <w:rPr>
          <w:rFonts w:ascii="Cascadia Code PL" w:hAnsi="Cascadia Code PL" w:cs="Cascadia Code PL"/>
          <w:lang w:bidi="es-ES"/>
        </w:rPr>
        <w:t>Nota del autor</w:t>
      </w:r>
    </w:p>
    <w:p w14:paraId="385E9A95" w14:textId="188A9FC8" w:rsidR="004D6B86" w:rsidRPr="00FA2960" w:rsidRDefault="00B902D8">
      <w:pPr>
        <w:rPr>
          <w:rFonts w:ascii="Cascadia Code PL" w:hAnsi="Cascadia Code PL" w:cs="Cascadia Code PL"/>
          <w:b/>
          <w:bCs/>
        </w:rPr>
      </w:pPr>
      <w:r w:rsidRPr="00FA2960">
        <w:rPr>
          <w:rFonts w:ascii="Cascadia Code PL" w:hAnsi="Cascadia Code PL" w:cs="Cascadia Code PL"/>
          <w:b/>
          <w:bCs/>
        </w:rPr>
        <w:t>Ingeniería de software semestre 2</w:t>
      </w:r>
    </w:p>
    <w:p w14:paraId="19207760" w14:textId="14F179C1" w:rsidR="00FB2CCE" w:rsidRPr="00FA2960" w:rsidRDefault="00FB2CCE">
      <w:pPr>
        <w:rPr>
          <w:rFonts w:ascii="Cascadia Code PL" w:hAnsi="Cascadia Code PL" w:cs="Cascadia Code PL"/>
        </w:rPr>
      </w:pPr>
      <w:r w:rsidRPr="00FA2960">
        <w:rPr>
          <w:rFonts w:ascii="Cascadia Code PL" w:hAnsi="Cascadia Code PL" w:cs="Cascadia Code PL"/>
          <w:b/>
          <w:bCs/>
        </w:rPr>
        <w:t>Profesor</w:t>
      </w:r>
      <w:r w:rsidRPr="00FA2960">
        <w:rPr>
          <w:rFonts w:ascii="Cascadia Code PL" w:hAnsi="Cascadia Code PL" w:cs="Cascadia Code PL"/>
        </w:rPr>
        <w:t>: Jhon Carlos Arrieta Arrieta</w:t>
      </w:r>
    </w:p>
    <w:p w14:paraId="0ED8A7C6" w14:textId="43EE1FFA" w:rsidR="00FB2CCE" w:rsidRPr="00FA2960" w:rsidRDefault="00FB2CCE">
      <w:pPr>
        <w:rPr>
          <w:rFonts w:ascii="Cascadia Code PL" w:hAnsi="Cascadia Code PL" w:cs="Cascadia Code PL"/>
        </w:rPr>
      </w:pPr>
      <w:r w:rsidRPr="00FA2960">
        <w:rPr>
          <w:rFonts w:ascii="Cascadia Code PL" w:hAnsi="Cascadia Code PL" w:cs="Cascadia Code PL"/>
          <w:b/>
          <w:bCs/>
        </w:rPr>
        <w:t>Asignatura</w:t>
      </w:r>
      <w:r w:rsidRPr="00FA2960">
        <w:rPr>
          <w:rFonts w:ascii="Cascadia Code PL" w:hAnsi="Cascadia Code PL" w:cs="Cascadia Code PL"/>
        </w:rPr>
        <w:t>: Programación Orientada a Objetos</w:t>
      </w:r>
    </w:p>
    <w:p w14:paraId="214DA14C" w14:textId="4173B803" w:rsidR="00FB2CCE" w:rsidRPr="00FA2960" w:rsidRDefault="001F1457">
      <w:pPr>
        <w:rPr>
          <w:rFonts w:ascii="Cascadia Code PL" w:hAnsi="Cascadia Code PL" w:cs="Cascadia Code PL"/>
          <w:b/>
          <w:bCs/>
        </w:rPr>
      </w:pPr>
      <w:r w:rsidRPr="00FA2960">
        <w:rPr>
          <w:rFonts w:ascii="Cascadia Code PL" w:hAnsi="Cascadia Code PL" w:cs="Cascadia Code PL"/>
          <w:b/>
          <w:bCs/>
        </w:rPr>
        <w:t>Segunda</w:t>
      </w:r>
      <w:r w:rsidR="00FB2CCE" w:rsidRPr="00FA2960">
        <w:rPr>
          <w:rFonts w:ascii="Cascadia Code PL" w:hAnsi="Cascadia Code PL" w:cs="Cascadia Code PL"/>
          <w:b/>
          <w:bCs/>
        </w:rPr>
        <w:t xml:space="preserve"> Fase</w:t>
      </w:r>
    </w:p>
    <w:p w14:paraId="6B0A94DB" w14:textId="7DC72033" w:rsidR="00FB2CCE" w:rsidRPr="00FA2960" w:rsidRDefault="00FB2CCE">
      <w:pPr>
        <w:rPr>
          <w:rFonts w:ascii="Cascadia Code PL" w:hAnsi="Cascadia Code PL" w:cs="Cascadia Code PL"/>
        </w:rPr>
      </w:pPr>
      <w:r w:rsidRPr="00FA2960">
        <w:rPr>
          <w:rFonts w:ascii="Cascadia Code PL" w:hAnsi="Cascadia Code PL" w:cs="Cascadia Code PL"/>
          <w:b/>
          <w:bCs/>
        </w:rPr>
        <w:t xml:space="preserve">Fecha de entrega: </w:t>
      </w:r>
      <w:r w:rsidRPr="00FA2960">
        <w:rPr>
          <w:rFonts w:ascii="Cascadia Code PL" w:hAnsi="Cascadia Code PL" w:cs="Cascadia Code PL"/>
        </w:rPr>
        <w:t>2</w:t>
      </w:r>
      <w:r w:rsidR="001F1457" w:rsidRPr="00FA2960">
        <w:rPr>
          <w:rFonts w:ascii="Cascadia Code PL" w:hAnsi="Cascadia Code PL" w:cs="Cascadia Code PL"/>
        </w:rPr>
        <w:t>3</w:t>
      </w:r>
      <w:r w:rsidRPr="00FA2960">
        <w:rPr>
          <w:rFonts w:ascii="Cascadia Code PL" w:hAnsi="Cascadia Code PL" w:cs="Cascadia Code PL"/>
        </w:rPr>
        <w:t xml:space="preserve"> de </w:t>
      </w:r>
      <w:r w:rsidR="001F1457" w:rsidRPr="00FA2960">
        <w:rPr>
          <w:rFonts w:ascii="Cascadia Code PL" w:hAnsi="Cascadia Code PL" w:cs="Cascadia Code PL"/>
        </w:rPr>
        <w:t>mayo</w:t>
      </w:r>
      <w:r w:rsidRPr="00FA2960">
        <w:rPr>
          <w:rFonts w:ascii="Cascadia Code PL" w:hAnsi="Cascadia Code PL" w:cs="Cascadia Code PL"/>
        </w:rPr>
        <w:t xml:space="preserve"> del 2025</w:t>
      </w:r>
    </w:p>
    <w:p w14:paraId="205D1FF8" w14:textId="77777777" w:rsidR="004D6B86" w:rsidRPr="00FA2960" w:rsidRDefault="00345333">
      <w:pPr>
        <w:pStyle w:val="Ttulodeseccin"/>
        <w:rPr>
          <w:rFonts w:ascii="Cascadia Code PL" w:hAnsi="Cascadia Code PL" w:cs="Cascadia Code PL"/>
        </w:rPr>
      </w:pPr>
      <w:bookmarkStart w:id="0" w:name="_Toc196248615"/>
      <w:r w:rsidRPr="00FA2960">
        <w:rPr>
          <w:rFonts w:ascii="Cascadia Code PL" w:hAnsi="Cascadia Code PL" w:cs="Cascadia Code PL"/>
          <w:lang w:bidi="es-ES"/>
        </w:rPr>
        <w:lastRenderedPageBreak/>
        <w:t>Resumen</w:t>
      </w:r>
      <w:bookmarkEnd w:id="0"/>
    </w:p>
    <w:p w14:paraId="3232F4DC" w14:textId="60831470" w:rsidR="0094665A" w:rsidRPr="00FA2960" w:rsidRDefault="000C2982">
      <w:pPr>
        <w:pStyle w:val="Sinespaciado"/>
        <w:rPr>
          <w:rFonts w:ascii="Cascadia Code PL" w:hAnsi="Cascadia Code PL" w:cs="Cascadia Code PL"/>
        </w:rPr>
      </w:pPr>
      <w:r w:rsidRPr="00FA2960">
        <w:rPr>
          <w:rFonts w:ascii="Cascadia Code PL" w:hAnsi="Cascadia Code PL" w:cs="Cascadia Code PL"/>
        </w:rPr>
        <w:t>Continuar el desarrollo del proyecto de la actividad 1, pero en este caso incorporar un package para crear nuestras clases CRUD.</w:t>
      </w:r>
    </w:p>
    <w:p w14:paraId="522A45A8" w14:textId="405ED798" w:rsidR="00FB2CCE" w:rsidRPr="00FA2960" w:rsidRDefault="000C2982" w:rsidP="00FB2CCE">
      <w:pPr>
        <w:pStyle w:val="Sinespaciado"/>
        <w:numPr>
          <w:ilvl w:val="0"/>
          <w:numId w:val="12"/>
        </w:numPr>
        <w:rPr>
          <w:rFonts w:ascii="Cascadia Code PL" w:hAnsi="Cascadia Code PL" w:cs="Cascadia Code PL"/>
        </w:rPr>
      </w:pPr>
      <w:r w:rsidRPr="00FA2960">
        <w:rPr>
          <w:rFonts w:ascii="Cascadia Code PL" w:hAnsi="Cascadia Code PL" w:cs="Cascadia Code PL"/>
        </w:rPr>
        <w:t>Crear clase CRUD</w:t>
      </w:r>
    </w:p>
    <w:p w14:paraId="6F615290" w14:textId="76722D2C" w:rsidR="000C2982" w:rsidRPr="00FA2960" w:rsidRDefault="000C2982" w:rsidP="000C2982">
      <w:pPr>
        <w:pStyle w:val="Sinespaciado"/>
        <w:numPr>
          <w:ilvl w:val="0"/>
          <w:numId w:val="12"/>
        </w:numPr>
        <w:rPr>
          <w:rFonts w:ascii="Cascadia Code PL" w:hAnsi="Cascadia Code PL" w:cs="Cascadia Code PL"/>
        </w:rPr>
      </w:pPr>
      <w:r w:rsidRPr="00FA2960">
        <w:rPr>
          <w:rFonts w:ascii="Cascadia Code PL" w:hAnsi="Cascadia Code PL" w:cs="Cascadia Code PL"/>
        </w:rPr>
        <w:t>Métodos incorporados en la clase CRUD:</w:t>
      </w:r>
    </w:p>
    <w:p w14:paraId="7E0F582F" w14:textId="10500DB8" w:rsidR="000C2982" w:rsidRPr="00FA2960" w:rsidRDefault="000C2982" w:rsidP="000C2982">
      <w:pPr>
        <w:pStyle w:val="Sinespaciado"/>
        <w:ind w:left="720"/>
        <w:rPr>
          <w:rFonts w:ascii="Cascadia Code PL" w:hAnsi="Cascadia Code PL" w:cs="Cascadia Code PL"/>
        </w:rPr>
      </w:pPr>
      <w:r w:rsidRPr="00FA2960">
        <w:rPr>
          <w:rFonts w:ascii="Cascadia Code PL" w:hAnsi="Cascadia Code PL" w:cs="Cascadia Code PL"/>
        </w:rPr>
        <w:t>Agregar (C objeto).</w:t>
      </w:r>
    </w:p>
    <w:p w14:paraId="4C488FBD" w14:textId="6E6951CA"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Buscar (String código).</w:t>
      </w:r>
    </w:p>
    <w:p w14:paraId="5973942A" w14:textId="2E9C74AA"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Editar (C objeto).</w:t>
      </w:r>
    </w:p>
    <w:p w14:paraId="433459B3" w14:textId="3E0BA47E"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Eliminar (C objeto).</w:t>
      </w:r>
    </w:p>
    <w:p w14:paraId="5FB2572E" w14:textId="6A361E98"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Listar Todo ().</w:t>
      </w:r>
    </w:p>
    <w:p w14:paraId="39409FC9" w14:textId="3B180E38" w:rsidR="000C2982" w:rsidRPr="00FA2960" w:rsidRDefault="000C2982" w:rsidP="000C2982">
      <w:pPr>
        <w:pStyle w:val="Sinespaciado"/>
        <w:rPr>
          <w:rFonts w:ascii="Cascadia Code PL" w:hAnsi="Cascadia Code PL" w:cs="Cascadia Code PL"/>
        </w:rPr>
      </w:pPr>
      <w:r w:rsidRPr="00FA2960">
        <w:rPr>
          <w:rFonts w:ascii="Cascadia Code PL" w:hAnsi="Cascadia Code PL" w:cs="Cascadia Code PL"/>
        </w:rPr>
        <w:tab/>
        <w:t>Contar ().</w:t>
      </w:r>
    </w:p>
    <w:p w14:paraId="3194BE98" w14:textId="23BB7963" w:rsidR="0094665A" w:rsidRPr="00FA2960" w:rsidRDefault="00345333">
      <w:pPr>
        <w:rPr>
          <w:rFonts w:ascii="Cascadia Code PL" w:hAnsi="Cascadia Code PL" w:cs="Cascadia Code PL"/>
        </w:rPr>
      </w:pPr>
      <w:r w:rsidRPr="00FA2960">
        <w:rPr>
          <w:rStyle w:val="nfasis"/>
          <w:rFonts w:ascii="Cascadia Code PL" w:hAnsi="Cascadia Code PL" w:cs="Cascadia Code PL"/>
          <w:lang w:bidi="es-ES"/>
        </w:rPr>
        <w:t>Palabras clave</w:t>
      </w:r>
      <w:r w:rsidR="004D4F8C" w:rsidRPr="00FA2960">
        <w:rPr>
          <w:rFonts w:ascii="Cascadia Code PL" w:hAnsi="Cascadia Code PL" w:cs="Cascadia Code PL"/>
          <w:lang w:bidi="es-ES"/>
        </w:rPr>
        <w:t xml:space="preserve">: </w:t>
      </w:r>
      <w:r w:rsidR="0094665A" w:rsidRPr="00FA2960">
        <w:rPr>
          <w:rFonts w:ascii="Cascadia Code PL" w:hAnsi="Cascadia Code PL" w:cs="Cascadia Code PL"/>
        </w:rPr>
        <w:t>Poo, clases, diagramas, UML, requerimientos, modelar, código, dominio, entidades, métodos, propiedades, constructor, relaciones, ejecución.</w:t>
      </w:r>
    </w:p>
    <w:p w14:paraId="6A2C90F2" w14:textId="77777777" w:rsidR="0094665A" w:rsidRPr="00FA2960" w:rsidRDefault="0094665A">
      <w:pPr>
        <w:rPr>
          <w:rFonts w:ascii="Cascadia Code PL" w:hAnsi="Cascadia Code PL" w:cs="Cascadia Code PL"/>
        </w:rPr>
      </w:pPr>
      <w:r w:rsidRPr="00FA2960">
        <w:rPr>
          <w:rFonts w:ascii="Cascadia Code PL" w:hAnsi="Cascadia Code PL" w:cs="Cascadia Code PL"/>
        </w:rPr>
        <w:br w:type="page"/>
      </w:r>
    </w:p>
    <w:sdt>
      <w:sdtPr>
        <w:rPr>
          <w:rFonts w:ascii="Cascadia Code PL" w:eastAsiaTheme="minorEastAsia" w:hAnsi="Cascadia Code PL" w:cs="Cascadia Code PL"/>
          <w:color w:val="000000" w:themeColor="text1"/>
          <w:sz w:val="24"/>
          <w:szCs w:val="24"/>
        </w:rPr>
        <w:id w:val="-451401707"/>
        <w:docPartObj>
          <w:docPartGallery w:val="Table of Contents"/>
          <w:docPartUnique/>
        </w:docPartObj>
      </w:sdtPr>
      <w:sdtEndPr>
        <w:rPr>
          <w:b/>
          <w:bCs/>
        </w:rPr>
      </w:sdtEndPr>
      <w:sdtContent>
        <w:p w14:paraId="28CF696B" w14:textId="6E2A946A" w:rsidR="00F22460" w:rsidRPr="00FA2960" w:rsidRDefault="00F22460">
          <w:pPr>
            <w:pStyle w:val="TtuloTDC"/>
            <w:rPr>
              <w:rFonts w:ascii="Cascadia Code PL" w:hAnsi="Cascadia Code PL" w:cs="Cascadia Code PL"/>
            </w:rPr>
          </w:pPr>
          <w:r w:rsidRPr="00FA2960">
            <w:rPr>
              <w:rFonts w:ascii="Cascadia Code PL" w:hAnsi="Cascadia Code PL" w:cs="Cascadia Code PL"/>
            </w:rPr>
            <w:t>Tabla de contenido</w:t>
          </w:r>
        </w:p>
        <w:p w14:paraId="0338F8E3" w14:textId="090FD220" w:rsidR="00F335DE" w:rsidRPr="00FA2960" w:rsidRDefault="00F22460">
          <w:pPr>
            <w:pStyle w:val="TDC1"/>
            <w:tabs>
              <w:tab w:val="right" w:leader="dot" w:pos="9016"/>
            </w:tabs>
            <w:rPr>
              <w:rFonts w:ascii="Cascadia Code PL" w:hAnsi="Cascadia Code PL" w:cs="Cascadia Code PL"/>
              <w:noProof/>
              <w:color w:val="auto"/>
              <w:sz w:val="22"/>
              <w:szCs w:val="22"/>
              <w:lang w:val="es-CO" w:eastAsia="es-CO"/>
            </w:rPr>
          </w:pPr>
          <w:r w:rsidRPr="00FA2960">
            <w:rPr>
              <w:rFonts w:ascii="Cascadia Code PL" w:hAnsi="Cascadia Code PL" w:cs="Cascadia Code PL"/>
            </w:rPr>
            <w:fldChar w:fldCharType="begin"/>
          </w:r>
          <w:r w:rsidRPr="00FA2960">
            <w:rPr>
              <w:rFonts w:ascii="Cascadia Code PL" w:hAnsi="Cascadia Code PL" w:cs="Cascadia Code PL"/>
            </w:rPr>
            <w:instrText xml:space="preserve"> TOC \o "1-3" \h \z \u </w:instrText>
          </w:r>
          <w:r w:rsidRPr="00FA2960">
            <w:rPr>
              <w:rFonts w:ascii="Cascadia Code PL" w:hAnsi="Cascadia Code PL" w:cs="Cascadia Code PL"/>
            </w:rPr>
            <w:fldChar w:fldCharType="separate"/>
          </w:r>
          <w:hyperlink w:anchor="_Toc196248615" w:history="1">
            <w:r w:rsidR="00F335DE" w:rsidRPr="00FA2960">
              <w:rPr>
                <w:rStyle w:val="Hipervnculo"/>
                <w:rFonts w:ascii="Cascadia Code PL" w:hAnsi="Cascadia Code PL" w:cs="Cascadia Code PL"/>
                <w:noProof/>
                <w:lang w:bidi="es-ES"/>
              </w:rPr>
              <w:t>Resumen</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_Toc196248615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2</w:t>
            </w:r>
            <w:r w:rsidR="00F335DE" w:rsidRPr="00FA2960">
              <w:rPr>
                <w:rFonts w:ascii="Cascadia Code PL" w:hAnsi="Cascadia Code PL" w:cs="Cascadia Code PL"/>
                <w:noProof/>
                <w:webHidden/>
              </w:rPr>
              <w:fldChar w:fldCharType="end"/>
            </w:r>
          </w:hyperlink>
        </w:p>
        <w:p w14:paraId="3BB0C9A6" w14:textId="74920BD8" w:rsidR="00F335DE" w:rsidRPr="00FA2960" w:rsidRDefault="0035741E">
          <w:pPr>
            <w:pStyle w:val="TDC1"/>
            <w:tabs>
              <w:tab w:val="right" w:leader="dot" w:pos="9016"/>
            </w:tabs>
            <w:rPr>
              <w:rFonts w:ascii="Cascadia Code PL" w:hAnsi="Cascadia Code PL" w:cs="Cascadia Code PL"/>
              <w:noProof/>
              <w:color w:val="auto"/>
              <w:sz w:val="22"/>
              <w:szCs w:val="22"/>
              <w:lang w:val="es-CO" w:eastAsia="es-CO"/>
            </w:rPr>
          </w:pPr>
          <w:hyperlink w:anchor="_Toc196248616" w:history="1">
            <w:r w:rsidR="00F335DE" w:rsidRPr="00FA2960">
              <w:rPr>
                <w:rStyle w:val="Hipervnculo"/>
                <w:rFonts w:ascii="Cascadia Code PL" w:hAnsi="Cascadia Code PL" w:cs="Cascadia Code PL"/>
                <w:noProof/>
              </w:rPr>
              <w:t>Introducción</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_Toc196248616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4</w:t>
            </w:r>
            <w:r w:rsidR="00F335DE" w:rsidRPr="00FA2960">
              <w:rPr>
                <w:rFonts w:ascii="Cascadia Code PL" w:hAnsi="Cascadia Code PL" w:cs="Cascadia Code PL"/>
                <w:noProof/>
                <w:webHidden/>
              </w:rPr>
              <w:fldChar w:fldCharType="end"/>
            </w:r>
          </w:hyperlink>
        </w:p>
        <w:p w14:paraId="0834AD18" w14:textId="1D0E2FFB" w:rsidR="00F335DE" w:rsidRPr="00FA2960" w:rsidRDefault="0035741E">
          <w:pPr>
            <w:pStyle w:val="TDC1"/>
            <w:tabs>
              <w:tab w:val="right" w:leader="dot" w:pos="9016"/>
            </w:tabs>
            <w:rPr>
              <w:rFonts w:ascii="Cascadia Code PL" w:hAnsi="Cascadia Code PL" w:cs="Cascadia Code PL"/>
              <w:noProof/>
              <w:color w:val="auto"/>
              <w:sz w:val="22"/>
              <w:szCs w:val="22"/>
              <w:lang w:val="es-CO" w:eastAsia="es-CO"/>
            </w:rPr>
          </w:pPr>
          <w:hyperlink w:anchor="_Toc196248617" w:history="1">
            <w:r w:rsidR="00F335DE" w:rsidRPr="00FA2960">
              <w:rPr>
                <w:rStyle w:val="Hipervnculo"/>
                <w:rFonts w:ascii="Cascadia Code PL" w:hAnsi="Cascadia Code PL" w:cs="Cascadia Code PL"/>
                <w:noProof/>
              </w:rPr>
              <w:t>Objetivos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_Toc196248617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5</w:t>
            </w:r>
            <w:r w:rsidR="00F335DE" w:rsidRPr="00FA2960">
              <w:rPr>
                <w:rFonts w:ascii="Cascadia Code PL" w:hAnsi="Cascadia Code PL" w:cs="Cascadia Code PL"/>
                <w:noProof/>
                <w:webHidden/>
              </w:rPr>
              <w:fldChar w:fldCharType="end"/>
            </w:r>
          </w:hyperlink>
        </w:p>
        <w:p w14:paraId="67E11648" w14:textId="2124E83C" w:rsidR="00F335DE" w:rsidRPr="00FA2960" w:rsidRDefault="0035741E">
          <w:pPr>
            <w:pStyle w:val="TDC2"/>
            <w:tabs>
              <w:tab w:val="right" w:leader="dot" w:pos="9016"/>
            </w:tabs>
            <w:rPr>
              <w:rFonts w:ascii="Cascadia Code PL" w:hAnsi="Cascadia Code PL" w:cs="Cascadia Code PL"/>
              <w:noProof/>
              <w:color w:val="auto"/>
              <w:sz w:val="22"/>
              <w:szCs w:val="22"/>
              <w:lang w:val="es-CO" w:eastAsia="es-CO"/>
            </w:rPr>
          </w:pPr>
          <w:hyperlink w:anchor="_Toc196248618" w:history="1">
            <w:r w:rsidR="00F335DE" w:rsidRPr="00FA2960">
              <w:rPr>
                <w:rStyle w:val="Hipervnculo"/>
                <w:rFonts w:ascii="Cascadia Code PL" w:hAnsi="Cascadia Code PL" w:cs="Cascadia Code PL"/>
                <w:noProof/>
              </w:rPr>
              <w:t>Objetivos Generales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_Toc196248618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5</w:t>
            </w:r>
            <w:r w:rsidR="00F335DE" w:rsidRPr="00FA2960">
              <w:rPr>
                <w:rFonts w:ascii="Cascadia Code PL" w:hAnsi="Cascadia Code PL" w:cs="Cascadia Code PL"/>
                <w:noProof/>
                <w:webHidden/>
              </w:rPr>
              <w:fldChar w:fldCharType="end"/>
            </w:r>
          </w:hyperlink>
        </w:p>
        <w:p w14:paraId="4120BA92" w14:textId="0FF5F05D" w:rsidR="00F335DE" w:rsidRPr="00FA2960" w:rsidRDefault="0035741E">
          <w:pPr>
            <w:pStyle w:val="TDC2"/>
            <w:tabs>
              <w:tab w:val="right" w:leader="dot" w:pos="9016"/>
            </w:tabs>
            <w:rPr>
              <w:rFonts w:ascii="Cascadia Code PL" w:hAnsi="Cascadia Code PL" w:cs="Cascadia Code PL"/>
              <w:noProof/>
              <w:color w:val="auto"/>
              <w:sz w:val="22"/>
              <w:szCs w:val="22"/>
              <w:lang w:val="es-CO" w:eastAsia="es-CO"/>
            </w:rPr>
          </w:pPr>
          <w:hyperlink w:anchor="_Toc196248619" w:history="1">
            <w:r w:rsidR="00F335DE" w:rsidRPr="00FA2960">
              <w:rPr>
                <w:rStyle w:val="Hipervnculo"/>
                <w:rFonts w:ascii="Cascadia Code PL" w:hAnsi="Cascadia Code PL" w:cs="Cascadia Code PL"/>
                <w:noProof/>
              </w:rPr>
              <w:t>Objetivos Específicos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_Toc196248619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5</w:t>
            </w:r>
            <w:r w:rsidR="00F335DE" w:rsidRPr="00FA2960">
              <w:rPr>
                <w:rFonts w:ascii="Cascadia Code PL" w:hAnsi="Cascadia Code PL" w:cs="Cascadia Code PL"/>
                <w:noProof/>
                <w:webHidden/>
              </w:rPr>
              <w:fldChar w:fldCharType="end"/>
            </w:r>
          </w:hyperlink>
        </w:p>
        <w:p w14:paraId="1FA25AE4" w14:textId="40510EA9" w:rsidR="00F335DE" w:rsidRPr="00FA2960" w:rsidRDefault="0035741E">
          <w:pPr>
            <w:pStyle w:val="TDC2"/>
            <w:tabs>
              <w:tab w:val="right" w:leader="dot" w:pos="9016"/>
            </w:tabs>
            <w:rPr>
              <w:rFonts w:ascii="Cascadia Code PL" w:hAnsi="Cascadia Code PL" w:cs="Cascadia Code PL"/>
              <w:noProof/>
              <w:color w:val="auto"/>
              <w:sz w:val="22"/>
              <w:szCs w:val="22"/>
              <w:lang w:val="es-CO" w:eastAsia="es-CO"/>
            </w:rPr>
          </w:pPr>
          <w:hyperlink w:anchor="_Toc196248620" w:history="1">
            <w:r w:rsidR="00F335DE" w:rsidRPr="00FA2960">
              <w:rPr>
                <w:rStyle w:val="Hipervnculo"/>
                <w:rFonts w:ascii="Cascadia Code PL" w:hAnsi="Cascadia Code PL" w:cs="Cascadia Code PL"/>
                <w:noProof/>
              </w:rPr>
              <w:t>Objetivos transversales</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_Toc196248620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6</w:t>
            </w:r>
            <w:r w:rsidR="00F335DE" w:rsidRPr="00FA2960">
              <w:rPr>
                <w:rFonts w:ascii="Cascadia Code PL" w:hAnsi="Cascadia Code PL" w:cs="Cascadia Code PL"/>
                <w:noProof/>
                <w:webHidden/>
              </w:rPr>
              <w:fldChar w:fldCharType="end"/>
            </w:r>
          </w:hyperlink>
        </w:p>
        <w:p w14:paraId="3285AD3A" w14:textId="54E077A7" w:rsidR="00F335DE" w:rsidRPr="00FA2960" w:rsidRDefault="0035741E">
          <w:pPr>
            <w:pStyle w:val="TDC1"/>
            <w:tabs>
              <w:tab w:val="right" w:leader="dot" w:pos="9016"/>
            </w:tabs>
            <w:rPr>
              <w:rFonts w:ascii="Cascadia Code PL" w:hAnsi="Cascadia Code PL" w:cs="Cascadia Code PL"/>
              <w:noProof/>
              <w:color w:val="auto"/>
              <w:sz w:val="22"/>
              <w:szCs w:val="22"/>
              <w:lang w:val="es-CO" w:eastAsia="es-CO"/>
            </w:rPr>
          </w:pPr>
          <w:hyperlink w:anchor="_Toc196248621" w:history="1">
            <w:r w:rsidR="00F335DE" w:rsidRPr="00FA2960">
              <w:rPr>
                <w:rStyle w:val="Hipervnculo"/>
                <w:rFonts w:ascii="Cascadia Code PL" w:hAnsi="Cascadia Code PL" w:cs="Cascadia Code PL"/>
                <w:noProof/>
              </w:rPr>
              <w:t>Justificación</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_Toc196248621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7</w:t>
            </w:r>
            <w:r w:rsidR="00F335DE" w:rsidRPr="00FA2960">
              <w:rPr>
                <w:rFonts w:ascii="Cascadia Code PL" w:hAnsi="Cascadia Code PL" w:cs="Cascadia Code PL"/>
                <w:noProof/>
                <w:webHidden/>
              </w:rPr>
              <w:fldChar w:fldCharType="end"/>
            </w:r>
          </w:hyperlink>
        </w:p>
        <w:p w14:paraId="4D536016" w14:textId="6EEB36B7" w:rsidR="00F335DE" w:rsidRPr="00FA2960" w:rsidRDefault="0035741E">
          <w:pPr>
            <w:pStyle w:val="TDC1"/>
            <w:tabs>
              <w:tab w:val="right" w:leader="dot" w:pos="9016"/>
            </w:tabs>
            <w:rPr>
              <w:rFonts w:ascii="Cascadia Code PL" w:hAnsi="Cascadia Code PL" w:cs="Cascadia Code PL"/>
              <w:noProof/>
              <w:color w:val="auto"/>
              <w:sz w:val="22"/>
              <w:szCs w:val="22"/>
              <w:lang w:val="es-CO" w:eastAsia="es-CO"/>
            </w:rPr>
          </w:pPr>
          <w:hyperlink w:anchor="_Toc196248622" w:history="1">
            <w:r w:rsidR="00F335DE" w:rsidRPr="00FA2960">
              <w:rPr>
                <w:rStyle w:val="Hipervnculo"/>
                <w:rFonts w:ascii="Cascadia Code PL" w:hAnsi="Cascadia Code PL" w:cs="Cascadia Code PL"/>
                <w:noProof/>
              </w:rPr>
              <w:t>Desarrollo</w:t>
            </w:r>
            <w:r w:rsidR="00F335DE" w:rsidRPr="00FA2960">
              <w:rPr>
                <w:rFonts w:ascii="Cascadia Code PL" w:hAnsi="Cascadia Code PL" w:cs="Cascadia Code PL"/>
                <w:noProof/>
                <w:webHidden/>
              </w:rPr>
              <w:tab/>
            </w:r>
            <w:r w:rsidR="00F335DE" w:rsidRPr="00FA2960">
              <w:rPr>
                <w:rFonts w:ascii="Cascadia Code PL" w:hAnsi="Cascadia Code PL" w:cs="Cascadia Code PL"/>
                <w:noProof/>
                <w:webHidden/>
              </w:rPr>
              <w:fldChar w:fldCharType="begin"/>
            </w:r>
            <w:r w:rsidR="00F335DE" w:rsidRPr="00FA2960">
              <w:rPr>
                <w:rFonts w:ascii="Cascadia Code PL" w:hAnsi="Cascadia Code PL" w:cs="Cascadia Code PL"/>
                <w:noProof/>
                <w:webHidden/>
              </w:rPr>
              <w:instrText xml:space="preserve"> PAGEREF _Toc196248622 \h </w:instrText>
            </w:r>
            <w:r w:rsidR="00F335DE" w:rsidRPr="00FA2960">
              <w:rPr>
                <w:rFonts w:ascii="Cascadia Code PL" w:hAnsi="Cascadia Code PL" w:cs="Cascadia Code PL"/>
                <w:noProof/>
                <w:webHidden/>
              </w:rPr>
            </w:r>
            <w:r w:rsidR="00F335DE" w:rsidRPr="00FA2960">
              <w:rPr>
                <w:rFonts w:ascii="Cascadia Code PL" w:hAnsi="Cascadia Code PL" w:cs="Cascadia Code PL"/>
                <w:noProof/>
                <w:webHidden/>
              </w:rPr>
              <w:fldChar w:fldCharType="separate"/>
            </w:r>
            <w:r w:rsidR="00F335DE" w:rsidRPr="00FA2960">
              <w:rPr>
                <w:rFonts w:ascii="Cascadia Code PL" w:hAnsi="Cascadia Code PL" w:cs="Cascadia Code PL"/>
                <w:noProof/>
                <w:webHidden/>
              </w:rPr>
              <w:t>8</w:t>
            </w:r>
            <w:r w:rsidR="00F335DE" w:rsidRPr="00FA2960">
              <w:rPr>
                <w:rFonts w:ascii="Cascadia Code PL" w:hAnsi="Cascadia Code PL" w:cs="Cascadia Code PL"/>
                <w:noProof/>
                <w:webHidden/>
              </w:rPr>
              <w:fldChar w:fldCharType="end"/>
            </w:r>
          </w:hyperlink>
        </w:p>
        <w:p w14:paraId="380BE58B" w14:textId="129A19EA" w:rsidR="00F22460" w:rsidRPr="00FA2960" w:rsidRDefault="00F22460">
          <w:pPr>
            <w:rPr>
              <w:rFonts w:ascii="Cascadia Code PL" w:hAnsi="Cascadia Code PL" w:cs="Cascadia Code PL"/>
            </w:rPr>
          </w:pPr>
          <w:r w:rsidRPr="00FA2960">
            <w:rPr>
              <w:rFonts w:ascii="Cascadia Code PL" w:hAnsi="Cascadia Code PL" w:cs="Cascadia Code PL"/>
              <w:b/>
              <w:bCs/>
            </w:rPr>
            <w:fldChar w:fldCharType="end"/>
          </w:r>
        </w:p>
      </w:sdtContent>
    </w:sdt>
    <w:p w14:paraId="017B90BE" w14:textId="77777777" w:rsidR="0094665A" w:rsidRPr="00FA2960" w:rsidRDefault="0094665A" w:rsidP="0094665A">
      <w:pPr>
        <w:rPr>
          <w:rFonts w:ascii="Cascadia Code PL" w:hAnsi="Cascadia Code PL" w:cs="Cascadia Code PL"/>
        </w:rPr>
      </w:pPr>
    </w:p>
    <w:p w14:paraId="32609B72" w14:textId="05ACA568" w:rsidR="006D7EE9" w:rsidRPr="00FA2960" w:rsidRDefault="0094665A" w:rsidP="006D7EE9">
      <w:pPr>
        <w:pStyle w:val="Ttulodeseccin"/>
        <w:rPr>
          <w:rFonts w:ascii="Cascadia Code PL" w:hAnsi="Cascadia Code PL" w:cs="Cascadia Code PL"/>
        </w:rPr>
      </w:pPr>
      <w:bookmarkStart w:id="1" w:name="_Toc196248616"/>
      <w:r w:rsidRPr="00FA2960">
        <w:rPr>
          <w:rFonts w:ascii="Cascadia Code PL" w:hAnsi="Cascadia Code PL" w:cs="Cascadia Code PL"/>
        </w:rPr>
        <w:lastRenderedPageBreak/>
        <w:t>Introducción</w:t>
      </w:r>
      <w:bookmarkEnd w:id="1"/>
    </w:p>
    <w:p w14:paraId="053C73B6" w14:textId="77777777" w:rsidR="00742560" w:rsidRPr="00FA2960" w:rsidRDefault="0094665A" w:rsidP="00742560">
      <w:pPr>
        <w:rPr>
          <w:rFonts w:ascii="Cascadia Code PL" w:hAnsi="Cascadia Code PL" w:cs="Cascadia Code PL"/>
        </w:rPr>
      </w:pPr>
      <w:r w:rsidRPr="00FA2960">
        <w:rPr>
          <w:rFonts w:ascii="Cascadia Code PL" w:hAnsi="Cascadia Code PL" w:cs="Cascadia Code PL"/>
        </w:rPr>
        <w:t>La Programación Orientada a Objetos (POO) es un paradigma fundamental en el desarrollo de software, basado en la organización del código mediante clases y objetos que interactúan entre sí. Esta actividad busca aplicar estos conceptos mediante el análisis, diseño e implementación de un programa en Java, partiendo de un enunciado específico. El proceso incluye la identificación de clases, sus propiedades y métodos, la modelación con diagramas UML y la codificación en un entorno estructurado (como NetBeans), respetando principios como encapsulamiento, herencia y relaciones entre objetos. Además, se enfatiza la originalidad del trabajo, evitando prácticas como el plagio o la entrega de soluciones idénticas entre estudiantes. El resultado final debe reflejar un entendimiento claro de la POO, demostrado tanto en la documentación técnica como en la funcionalidad del programa desarrollado.</w:t>
      </w:r>
    </w:p>
    <w:p w14:paraId="3BDE4083" w14:textId="732D020F" w:rsidR="00742560" w:rsidRPr="00FA2960" w:rsidRDefault="00742560" w:rsidP="00742560">
      <w:pPr>
        <w:rPr>
          <w:rFonts w:ascii="Cascadia Code PL" w:hAnsi="Cascadia Code PL" w:cs="Cascadia Code PL"/>
          <w:lang w:val="es-CO"/>
        </w:rPr>
      </w:pPr>
      <w:r w:rsidRPr="00742560">
        <w:rPr>
          <w:rFonts w:ascii="Cascadia Code PL" w:hAnsi="Cascadia Code PL" w:cs="Cascadia Code PL"/>
          <w:lang w:val="es-CO"/>
        </w:rPr>
        <w:t>CRUD es un acrónimo que representa las cuatro operaciones fundamentales en la gestión de bases de datos: Crear (Create), Leer (Read), Actualizar (Update) y Eliminar (Delete)</w:t>
      </w:r>
      <w:r w:rsidRPr="00FA2960">
        <w:rPr>
          <w:rFonts w:ascii="Cascadia Code PL" w:hAnsi="Cascadia Code PL" w:cs="Cascadia Code PL"/>
          <w:lang w:val="es-CO"/>
        </w:rPr>
        <w:t xml:space="preserve">. </w:t>
      </w:r>
    </w:p>
    <w:p w14:paraId="20B4EAE5" w14:textId="054F5CD7" w:rsidR="00742560" w:rsidRPr="00742560" w:rsidRDefault="00742560" w:rsidP="00742560">
      <w:pPr>
        <w:rPr>
          <w:rFonts w:ascii="Cascadia Code PL" w:hAnsi="Cascadia Code PL" w:cs="Cascadia Code PL"/>
          <w:lang w:val="es-CO"/>
        </w:rPr>
      </w:pPr>
      <w:r w:rsidRPr="00FA2960">
        <w:rPr>
          <w:rFonts w:ascii="Cascadia Code PL" w:hAnsi="Cascadia Code PL" w:cs="Cascadia Code PL"/>
          <w:lang w:val="es-CO"/>
        </w:rPr>
        <w:t>En esta fase del proyecto estaré implementando Estas operaciones para las clases que componen mi proyecto.</w:t>
      </w:r>
    </w:p>
    <w:p w14:paraId="753AEC65" w14:textId="12348E1C" w:rsidR="0094665A" w:rsidRPr="00FA2960" w:rsidRDefault="0094665A" w:rsidP="00742560">
      <w:pPr>
        <w:rPr>
          <w:rFonts w:ascii="Cascadia Code PL" w:hAnsi="Cascadia Code PL" w:cs="Cascadia Code PL"/>
        </w:rPr>
      </w:pPr>
      <w:r w:rsidRPr="00FA2960">
        <w:rPr>
          <w:rFonts w:ascii="Cascadia Code PL" w:hAnsi="Cascadia Code PL" w:cs="Cascadia Code PL"/>
        </w:rPr>
        <w:lastRenderedPageBreak/>
        <w:br w:type="page"/>
      </w:r>
    </w:p>
    <w:p w14:paraId="39B94FE1" w14:textId="77777777" w:rsidR="0094665A" w:rsidRPr="00FA2960" w:rsidRDefault="0094665A" w:rsidP="0094665A">
      <w:pPr>
        <w:rPr>
          <w:rFonts w:ascii="Cascadia Code PL" w:hAnsi="Cascadia Code PL" w:cs="Cascadia Code PL"/>
        </w:rPr>
      </w:pPr>
    </w:p>
    <w:p w14:paraId="3ABCA777" w14:textId="43EAB4CE" w:rsidR="004D6B86" w:rsidRPr="00FA2960" w:rsidRDefault="00F22460" w:rsidP="00F22460">
      <w:pPr>
        <w:pStyle w:val="Ttulo1"/>
        <w:rPr>
          <w:rFonts w:ascii="Cascadia Code PL" w:hAnsi="Cascadia Code PL" w:cs="Cascadia Code PL"/>
        </w:rPr>
      </w:pPr>
      <w:bookmarkStart w:id="2" w:name="_Toc196248617"/>
      <w:r w:rsidRPr="00FA2960">
        <w:rPr>
          <w:rFonts w:ascii="Cascadia Code PL" w:hAnsi="Cascadia Code PL" w:cs="Cascadia Code PL"/>
        </w:rPr>
        <w:t>Objetivos</w:t>
      </w:r>
      <w:bookmarkEnd w:id="2"/>
    </w:p>
    <w:p w14:paraId="727154BF" w14:textId="58B4D57A" w:rsidR="004D6B86" w:rsidRPr="00FA2960" w:rsidRDefault="00F22460">
      <w:pPr>
        <w:pStyle w:val="Ttulo2"/>
        <w:rPr>
          <w:rFonts w:ascii="Cascadia Code PL" w:hAnsi="Cascadia Code PL" w:cs="Cascadia Code PL"/>
        </w:rPr>
      </w:pPr>
      <w:bookmarkStart w:id="3" w:name="_Toc196248618"/>
      <w:r w:rsidRPr="00FA2960">
        <w:rPr>
          <w:rFonts w:ascii="Cascadia Code PL" w:hAnsi="Cascadia Code PL" w:cs="Cascadia Code PL"/>
        </w:rPr>
        <w:t>Objetivos Generales</w:t>
      </w:r>
      <w:bookmarkEnd w:id="3"/>
    </w:p>
    <w:p w14:paraId="40F2AA48" w14:textId="44A456A5"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Aplicar los principios de la Programación Orientada a Objetos (POO)</w:t>
      </w:r>
      <w:r w:rsidRPr="00FA2960">
        <w:rPr>
          <w:rFonts w:ascii="Cascadia Code PL" w:hAnsi="Cascadia Code PL" w:cs="Cascadia Code PL"/>
          <w:lang w:val="es-CO"/>
        </w:rPr>
        <w:t> en el desarrollo de un programa en Java, utilizando clases, objetos, herencia, encapsulamiento y relaciones entre entidades.</w:t>
      </w:r>
    </w:p>
    <w:p w14:paraId="387B70F0"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Modelar un sistema real</w:t>
      </w:r>
      <w:r w:rsidRPr="00FA2960">
        <w:rPr>
          <w:rFonts w:ascii="Cascadia Code PL" w:hAnsi="Cascadia Code PL" w:cs="Cascadia Code PL"/>
          <w:lang w:val="es-CO"/>
        </w:rPr>
        <w:t> mediante diagramas UML, identificando las clases necesarias, sus atributos, métodos y las relaciones entre ellas.</w:t>
      </w:r>
    </w:p>
    <w:p w14:paraId="72A8666D"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Desarrollar habilidades de análisis y diseño</w:t>
      </w:r>
      <w:r w:rsidRPr="00FA2960">
        <w:rPr>
          <w:rFonts w:ascii="Cascadia Code PL" w:hAnsi="Cascadia Code PL" w:cs="Cascadia Code PL"/>
          <w:lang w:val="es-CO"/>
        </w:rPr>
        <w:t> al descomponer un problema en componentes manejables y traducirlos a estructuras de código organizadas.</w:t>
      </w:r>
    </w:p>
    <w:p w14:paraId="416E4920"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Fomentar la originalidad y el pensamiento crítico</w:t>
      </w:r>
      <w:r w:rsidRPr="00FA2960">
        <w:rPr>
          <w:rFonts w:ascii="Cascadia Code PL" w:hAnsi="Cascadia Code PL" w:cs="Cascadia Code PL"/>
          <w:lang w:val="es-CO"/>
        </w:rPr>
        <w:t>, evitando el plagio y garantizando que la solución sea producto del análisis y la lógica propia.</w:t>
      </w:r>
    </w:p>
    <w:p w14:paraId="3EF82F43" w14:textId="77777777" w:rsidR="00F22460" w:rsidRPr="00FA2960" w:rsidRDefault="00F22460" w:rsidP="00F22460">
      <w:pPr>
        <w:numPr>
          <w:ilvl w:val="0"/>
          <w:numId w:val="13"/>
        </w:numPr>
        <w:rPr>
          <w:rFonts w:ascii="Cascadia Code PL" w:hAnsi="Cascadia Code PL" w:cs="Cascadia Code PL"/>
          <w:lang w:val="es-CO"/>
        </w:rPr>
      </w:pPr>
      <w:r w:rsidRPr="00FA2960">
        <w:rPr>
          <w:rFonts w:ascii="Cascadia Code PL" w:hAnsi="Cascadia Code PL" w:cs="Cascadia Code PL"/>
          <w:b/>
          <w:bCs/>
          <w:lang w:val="es-CO"/>
        </w:rPr>
        <w:t>Practicar la implementación de código limpio y estructurado</w:t>
      </w:r>
      <w:r w:rsidRPr="00FA2960">
        <w:rPr>
          <w:rFonts w:ascii="Cascadia Code PL" w:hAnsi="Cascadia Code PL" w:cs="Cascadia Code PL"/>
          <w:lang w:val="es-CO"/>
        </w:rPr>
        <w:t>, siguiendo convenciones de nomenclatura, paquetes y jerarquías de clases.</w:t>
      </w:r>
    </w:p>
    <w:p w14:paraId="00CD1F66" w14:textId="5B862773" w:rsidR="004D6B86" w:rsidRPr="00FA2960" w:rsidRDefault="004D6B86">
      <w:pPr>
        <w:rPr>
          <w:rFonts w:ascii="Cascadia Code PL" w:hAnsi="Cascadia Code PL" w:cs="Cascadia Code PL"/>
        </w:rPr>
      </w:pPr>
    </w:p>
    <w:p w14:paraId="583A30D8" w14:textId="4036CEB1" w:rsidR="003F7CBD" w:rsidRPr="00FA2960" w:rsidRDefault="00F22460" w:rsidP="00F22460">
      <w:pPr>
        <w:pStyle w:val="Ttulo2"/>
        <w:rPr>
          <w:rFonts w:ascii="Cascadia Code PL" w:hAnsi="Cascadia Code PL" w:cs="Cascadia Code PL"/>
        </w:rPr>
      </w:pPr>
      <w:bookmarkStart w:id="4" w:name="_Toc196248619"/>
      <w:r w:rsidRPr="00FA2960">
        <w:rPr>
          <w:rStyle w:val="Ttulo3Car"/>
          <w:rFonts w:ascii="Cascadia Code PL" w:hAnsi="Cascadia Code PL" w:cs="Cascadia Code PL"/>
          <w:b/>
          <w:bCs/>
        </w:rPr>
        <w:lastRenderedPageBreak/>
        <w:t>Objetivos Específicos</w:t>
      </w:r>
      <w:bookmarkEnd w:id="4"/>
    </w:p>
    <w:p w14:paraId="050AB5F8" w14:textId="53720BF9" w:rsidR="00F22460" w:rsidRPr="00FA2960" w:rsidRDefault="00F22460" w:rsidP="00F22460">
      <w:pPr>
        <w:pStyle w:val="Prrafodelista"/>
        <w:numPr>
          <w:ilvl w:val="0"/>
          <w:numId w:val="14"/>
        </w:numPr>
        <w:rPr>
          <w:rFonts w:ascii="Cascadia Code PL" w:hAnsi="Cascadia Code PL" w:cs="Cascadia Code PL"/>
          <w:lang w:val="es-CO"/>
        </w:rPr>
      </w:pPr>
      <w:r w:rsidRPr="00FA2960">
        <w:rPr>
          <w:rFonts w:ascii="Cascadia Code PL" w:hAnsi="Cascadia Code PL" w:cs="Cascadia Code PL"/>
          <w:b/>
          <w:bCs/>
          <w:lang w:val="es-CO"/>
        </w:rPr>
        <w:t>Identificar requerimientos funcionales</w:t>
      </w:r>
      <w:r w:rsidRPr="00FA2960">
        <w:rPr>
          <w:rFonts w:ascii="Cascadia Code PL" w:hAnsi="Cascadia Code PL" w:cs="Cascadia Code PL"/>
          <w:lang w:val="es-CO"/>
        </w:rPr>
        <w:t> a partir de un enunciado dado, extrayendo las clases y comportamientos clave del sistema.</w:t>
      </w:r>
    </w:p>
    <w:p w14:paraId="06F38E9D"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Definir propiedades y métodos</w:t>
      </w:r>
      <w:r w:rsidRPr="00FA2960">
        <w:rPr>
          <w:rFonts w:ascii="Cascadia Code PL" w:hAnsi="Cascadia Code PL" w:cs="Cascadia Code PL"/>
          <w:lang w:val="es-CO"/>
        </w:rPr>
        <w:t> para cada clase, asegurando un correcto encapsulamiento de los datos.</w:t>
      </w:r>
    </w:p>
    <w:p w14:paraId="48B2D442"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Establecer relaciones entre clases</w:t>
      </w:r>
      <w:r w:rsidRPr="00FA2960">
        <w:rPr>
          <w:rFonts w:ascii="Cascadia Code PL" w:hAnsi="Cascadia Code PL" w:cs="Cascadia Code PL"/>
          <w:lang w:val="es-CO"/>
        </w:rPr>
        <w:t> (asociación, herencia, composición, etc.) y representarlas en un diagrama de clases UML.</w:t>
      </w:r>
    </w:p>
    <w:p w14:paraId="0F85BCCC"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Implementar constructores</w:t>
      </w:r>
      <w:r w:rsidRPr="00FA2960">
        <w:rPr>
          <w:rFonts w:ascii="Cascadia Code PL" w:hAnsi="Cascadia Code PL" w:cs="Cascadia Code PL"/>
          <w:lang w:val="es-CO"/>
        </w:rPr>
        <w:t> (por defecto y parametrizados) para la creación de objetos con estados iniciales definidos.</w:t>
      </w:r>
    </w:p>
    <w:p w14:paraId="18A8A944" w14:textId="32BEC88B"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Sobrescribir el método toString()</w:t>
      </w:r>
      <w:r w:rsidRPr="00FA2960">
        <w:rPr>
          <w:rFonts w:ascii="Cascadia Code PL" w:hAnsi="Cascadia Code PL" w:cs="Cascadia Code PL"/>
          <w:lang w:val="es-CO"/>
        </w:rPr>
        <w:t> para mostrar de manera clara la información de los objetos.</w:t>
      </w:r>
    </w:p>
    <w:p w14:paraId="1972504D"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Utilizar métodos set y get</w:t>
      </w:r>
      <w:r w:rsidRPr="00FA2960">
        <w:rPr>
          <w:rFonts w:ascii="Cascadia Code PL" w:hAnsi="Cascadia Code PL" w:cs="Cascadia Code PL"/>
          <w:lang w:val="es-CO"/>
        </w:rPr>
        <w:t> para modificar y acceder a los atributos de las clases, respetando el principio de encapsulamiento.</w:t>
      </w:r>
    </w:p>
    <w:p w14:paraId="517F4F19"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Crear instancias de objetos</w:t>
      </w:r>
      <w:r w:rsidRPr="00FA2960">
        <w:rPr>
          <w:rFonts w:ascii="Cascadia Code PL" w:hAnsi="Cascadia Code PL" w:cs="Cascadia Code PL"/>
          <w:lang w:val="es-CO"/>
        </w:rPr>
        <w:t> en el método main, demostrando el uso de constructores y la asignación de valores a sus propiedades.</w:t>
      </w:r>
    </w:p>
    <w:p w14:paraId="1C0A439B" w14:textId="2F9A4778"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lastRenderedPageBreak/>
        <w:t>Validar el funcionamiento del programa</w:t>
      </w:r>
      <w:r w:rsidRPr="00FA2960">
        <w:rPr>
          <w:rFonts w:ascii="Cascadia Code PL" w:hAnsi="Cascadia Code PL" w:cs="Cascadia Code PL"/>
          <w:lang w:val="es-CO"/>
        </w:rPr>
        <w:t> ejecutando pruebas que muestren la interacción entre objetos y la correcta salida de datos.</w:t>
      </w:r>
    </w:p>
    <w:p w14:paraId="4CB498DD" w14:textId="3D5EDA42" w:rsidR="00742560" w:rsidRPr="00FA2960" w:rsidRDefault="007425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 xml:space="preserve">Añadir Metodos CRUD </w:t>
      </w:r>
      <w:r w:rsidRPr="00FA2960">
        <w:rPr>
          <w:rFonts w:ascii="Cascadia Code PL" w:hAnsi="Cascadia Code PL" w:cs="Cascadia Code PL"/>
          <w:lang w:val="es-CO"/>
        </w:rPr>
        <w:t>Creando clases CRUD las cuales contengan los métodos básicos de un CRUD.</w:t>
      </w:r>
    </w:p>
    <w:p w14:paraId="50D05CC3"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Documentar el proceso</w:t>
      </w:r>
      <w:r w:rsidRPr="00FA2960">
        <w:rPr>
          <w:rFonts w:ascii="Cascadia Code PL" w:hAnsi="Cascadia Code PL" w:cs="Cascadia Code PL"/>
          <w:lang w:val="es-CO"/>
        </w:rPr>
        <w:t> en un informe técnico, justificando las decisiones de diseño y la estructura del código.</w:t>
      </w:r>
    </w:p>
    <w:p w14:paraId="64837B4E" w14:textId="77777777" w:rsidR="00F22460" w:rsidRPr="00FA2960" w:rsidRDefault="00F22460" w:rsidP="00F22460">
      <w:pPr>
        <w:numPr>
          <w:ilvl w:val="0"/>
          <w:numId w:val="14"/>
        </w:numPr>
        <w:rPr>
          <w:rFonts w:ascii="Cascadia Code PL" w:hAnsi="Cascadia Code PL" w:cs="Cascadia Code PL"/>
          <w:lang w:val="es-CO"/>
        </w:rPr>
      </w:pPr>
      <w:r w:rsidRPr="00FA2960">
        <w:rPr>
          <w:rFonts w:ascii="Cascadia Code PL" w:hAnsi="Cascadia Code PL" w:cs="Cascadia Code PL"/>
          <w:b/>
          <w:bCs/>
          <w:lang w:val="es-CO"/>
        </w:rPr>
        <w:t>Gestionar la entrega técnica</w:t>
      </w:r>
      <w:r w:rsidRPr="00FA2960">
        <w:rPr>
          <w:rFonts w:ascii="Cascadia Code PL" w:hAnsi="Cascadia Code PL" w:cs="Cascadia Code PL"/>
          <w:lang w:val="es-CO"/>
        </w:rPr>
        <w:t>, siguiendo normas de formato, nomenclatura y organización de archivos (ZIP, paquetes, etc.).</w:t>
      </w:r>
    </w:p>
    <w:p w14:paraId="4B70AF6D" w14:textId="673696F1" w:rsidR="00C5686B" w:rsidRPr="00FA2960" w:rsidRDefault="00C5686B">
      <w:pPr>
        <w:rPr>
          <w:rFonts w:ascii="Cascadia Code PL" w:hAnsi="Cascadia Code PL" w:cs="Cascadia Code PL"/>
        </w:rPr>
      </w:pPr>
    </w:p>
    <w:p w14:paraId="3D06CF8D" w14:textId="1F24D5F5" w:rsidR="003F7CBD" w:rsidRPr="00FA2960" w:rsidRDefault="00F22460" w:rsidP="00F22460">
      <w:pPr>
        <w:pStyle w:val="Ttulo2"/>
        <w:rPr>
          <w:rFonts w:ascii="Cascadia Code PL" w:hAnsi="Cascadia Code PL" w:cs="Cascadia Code PL"/>
        </w:rPr>
      </w:pPr>
      <w:bookmarkStart w:id="5" w:name="_Toc196248620"/>
      <w:r w:rsidRPr="00FA2960">
        <w:rPr>
          <w:rFonts w:ascii="Cascadia Code PL" w:hAnsi="Cascadia Code PL" w:cs="Cascadia Code PL"/>
        </w:rPr>
        <w:t>Objetivos transversales</w:t>
      </w:r>
      <w:bookmarkEnd w:id="5"/>
    </w:p>
    <w:p w14:paraId="082E714A" w14:textId="1963D5F5" w:rsidR="00F22460" w:rsidRPr="00FA2960" w:rsidRDefault="00F22460" w:rsidP="00F224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t>Fortalecer el aprendizaje autónomo mediante la investigación de conceptos POO y herramientas como UML o NetBeans.</w:t>
      </w:r>
    </w:p>
    <w:p w14:paraId="78BCE5E4" w14:textId="77777777" w:rsidR="00F22460" w:rsidRPr="00FA2960" w:rsidRDefault="00F22460" w:rsidP="00F224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t>Desarrollar competencias en la detección y corrección de errores durante la compilación y ejecución del código.</w:t>
      </w:r>
    </w:p>
    <w:p w14:paraId="01CC5D02" w14:textId="77777777" w:rsidR="00F22460" w:rsidRPr="00FA2960" w:rsidRDefault="00F22460" w:rsidP="00F224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t>Promover la ética académica, entregando un trabajo original y citando correctamente las fuentes de consulta.</w:t>
      </w:r>
    </w:p>
    <w:p w14:paraId="68E77323" w14:textId="0883B4E1" w:rsidR="00F22460" w:rsidRPr="00FA2960" w:rsidRDefault="00F22460" w:rsidP="00742560">
      <w:pPr>
        <w:pStyle w:val="Prrafodelista"/>
        <w:numPr>
          <w:ilvl w:val="1"/>
          <w:numId w:val="16"/>
        </w:numPr>
        <w:rPr>
          <w:rFonts w:ascii="Cascadia Code PL" w:hAnsi="Cascadia Code PL" w:cs="Cascadia Code PL"/>
          <w:lang w:val="es-CO"/>
        </w:rPr>
      </w:pPr>
      <w:r w:rsidRPr="00FA2960">
        <w:rPr>
          <w:rFonts w:ascii="Cascadia Code PL" w:hAnsi="Cascadia Code PL" w:cs="Cascadia Code PL"/>
          <w:lang w:val="es-CO"/>
        </w:rPr>
        <w:lastRenderedPageBreak/>
        <w:t>Prepararse para evaluaciones futuras, ya que la actividad integra conocimientos clave evaluables en el ámbito profesional.</w:t>
      </w:r>
    </w:p>
    <w:p w14:paraId="616249AD" w14:textId="3F82BEDC" w:rsidR="003F7CBD" w:rsidRPr="00FA2960" w:rsidRDefault="00F22460" w:rsidP="00F22460">
      <w:pPr>
        <w:pStyle w:val="Ttulo1"/>
        <w:rPr>
          <w:rFonts w:ascii="Cascadia Code PL" w:hAnsi="Cascadia Code PL" w:cs="Cascadia Code PL"/>
        </w:rPr>
      </w:pPr>
      <w:bookmarkStart w:id="6" w:name="_Toc196248621"/>
      <w:r w:rsidRPr="00FA2960">
        <w:rPr>
          <w:rFonts w:ascii="Cascadia Code PL" w:hAnsi="Cascadia Code PL" w:cs="Cascadia Code PL"/>
        </w:rPr>
        <w:t>Justificación</w:t>
      </w:r>
      <w:bookmarkEnd w:id="6"/>
    </w:p>
    <w:p w14:paraId="15E0DE6F" w14:textId="7A6B2E35" w:rsidR="00BB061D" w:rsidRPr="00FA2960" w:rsidRDefault="00BB061D" w:rsidP="00BB061D">
      <w:pPr>
        <w:rPr>
          <w:rFonts w:ascii="Cascadia Code PL" w:hAnsi="Cascadia Code PL" w:cs="Cascadia Code PL"/>
        </w:rPr>
      </w:pPr>
      <w:r w:rsidRPr="00FA2960">
        <w:rPr>
          <w:rFonts w:ascii="Cascadia Code PL" w:hAnsi="Cascadia Code PL" w:cs="Cascadia Code PL"/>
        </w:rPr>
        <w:t>La presente actividad tiene como propósito fundamental consolidar las competencias en Programación Orientada a Objetos (POO), un pilar indispensable en el desarrollo de software profesional. Su relevancia radica en que este paradigma es la base estructural de sistemas complejos, frameworks modernos y arquitecturas escalables utilizadas en la industria tecnológica actual.</w:t>
      </w:r>
    </w:p>
    <w:p w14:paraId="2A350B91" w14:textId="36771E4F" w:rsidR="00BB061D" w:rsidRPr="00FA2960" w:rsidRDefault="00BB061D" w:rsidP="00BB061D">
      <w:pPr>
        <w:ind w:firstLine="0"/>
        <w:rPr>
          <w:rFonts w:ascii="Cascadia Code PL" w:hAnsi="Cascadia Code PL" w:cs="Cascadia Code PL"/>
        </w:rPr>
      </w:pPr>
      <w:r w:rsidRPr="00FA2960">
        <w:rPr>
          <w:rFonts w:ascii="Cascadia Code PL" w:hAnsi="Cascadia Code PL" w:cs="Cascadia Code PL"/>
        </w:rPr>
        <w:t>Al implementar esta actividad, se busca:</w:t>
      </w:r>
    </w:p>
    <w:p w14:paraId="15A75797" w14:textId="29AECB09" w:rsidR="00BB061D" w:rsidRPr="00FA2960" w:rsidRDefault="00BB061D" w:rsidP="00BB061D">
      <w:pPr>
        <w:pStyle w:val="Prrafodelista"/>
        <w:numPr>
          <w:ilvl w:val="0"/>
          <w:numId w:val="18"/>
        </w:numPr>
        <w:rPr>
          <w:rFonts w:ascii="Cascadia Code PL" w:hAnsi="Cascadia Code PL" w:cs="Cascadia Code PL"/>
        </w:rPr>
      </w:pPr>
      <w:r w:rsidRPr="00FA2960">
        <w:rPr>
          <w:rFonts w:ascii="Cascadia Code PL" w:hAnsi="Cascadia Code PL" w:cs="Cascadia Code PL"/>
        </w:rPr>
        <w:t>Internalizar buenas prácticas de desarrollo mediante el uso de principios POO como encapsulamiento, herencia y abstracción, que son estándares en entornos laborales reales.</w:t>
      </w:r>
    </w:p>
    <w:p w14:paraId="2DB71701" w14:textId="58386F84" w:rsidR="00BB061D" w:rsidRPr="00FA2960" w:rsidRDefault="00BB061D" w:rsidP="00BB061D">
      <w:pPr>
        <w:pStyle w:val="Prrafodelista"/>
        <w:numPr>
          <w:ilvl w:val="0"/>
          <w:numId w:val="18"/>
        </w:numPr>
        <w:rPr>
          <w:rFonts w:ascii="Cascadia Code PL" w:hAnsi="Cascadia Code PL" w:cs="Cascadia Code PL"/>
        </w:rPr>
      </w:pPr>
      <w:r w:rsidRPr="00FA2960">
        <w:rPr>
          <w:rFonts w:ascii="Cascadia Code PL" w:hAnsi="Cascadia Code PL" w:cs="Cascadia Code PL"/>
        </w:rPr>
        <w:t>Desarrollar pensamiento algorítmico y de diseño al modelar soluciones mediante diagramas UML, traduciendo problemas conceptuales a estructuras de código organizadas y mantenibles.</w:t>
      </w:r>
    </w:p>
    <w:p w14:paraId="63FA4DA3" w14:textId="73B85A82" w:rsidR="00BB061D" w:rsidRPr="00FA2960" w:rsidRDefault="00BB061D" w:rsidP="00BB061D">
      <w:pPr>
        <w:pStyle w:val="Prrafodelista"/>
        <w:numPr>
          <w:ilvl w:val="0"/>
          <w:numId w:val="18"/>
        </w:numPr>
        <w:rPr>
          <w:rFonts w:ascii="Cascadia Code PL" w:hAnsi="Cascadia Code PL" w:cs="Cascadia Code PL"/>
        </w:rPr>
      </w:pPr>
      <w:r w:rsidRPr="00FA2960">
        <w:rPr>
          <w:rFonts w:ascii="Cascadia Code PL" w:hAnsi="Cascadia Code PL" w:cs="Cascadia Code PL"/>
        </w:rPr>
        <w:lastRenderedPageBreak/>
        <w:t>Fortalecer su capacidad de autogestión al investigar, analizar e implementar soluciones originales, simulando el flujo de trabajo de un proyecto de desarrollo real.</w:t>
      </w:r>
    </w:p>
    <w:p w14:paraId="148162F9" w14:textId="77777777" w:rsidR="00BB061D" w:rsidRPr="00FA2960" w:rsidRDefault="00BB061D" w:rsidP="00BB061D">
      <w:pPr>
        <w:rPr>
          <w:rFonts w:ascii="Cascadia Code PL" w:hAnsi="Cascadia Code PL" w:cs="Cascadia Code PL"/>
        </w:rPr>
      </w:pPr>
    </w:p>
    <w:p w14:paraId="2838EEEB" w14:textId="413AF37F" w:rsidR="00BB061D" w:rsidRPr="00FA2960" w:rsidRDefault="00BB061D" w:rsidP="00BB061D">
      <w:pPr>
        <w:rPr>
          <w:rFonts w:ascii="Cascadia Code PL" w:hAnsi="Cascadia Code PL" w:cs="Cascadia Code PL"/>
        </w:rPr>
      </w:pPr>
      <w:r w:rsidRPr="00FA2960">
        <w:rPr>
          <w:rFonts w:ascii="Cascadia Code PL" w:hAnsi="Cascadia Code PL" w:cs="Cascadia Code PL"/>
        </w:rPr>
        <w:t>La exigencia de originalidad en el código no es solo formalismo académico, sino un reflejo de las necesidades del sector tecnológico, donde el plagio tiene consecuencias éticas, legales y profesionales. Esta actividad, al prohibir prácticas como el maquillaje de código ajeno, nos prepara para:</w:t>
      </w:r>
    </w:p>
    <w:p w14:paraId="48274614" w14:textId="67F4CC90" w:rsidR="00BB061D" w:rsidRPr="00FA2960" w:rsidRDefault="00BB061D" w:rsidP="00BB061D">
      <w:pPr>
        <w:pStyle w:val="Prrafodelista"/>
        <w:numPr>
          <w:ilvl w:val="0"/>
          <w:numId w:val="17"/>
        </w:numPr>
        <w:rPr>
          <w:rFonts w:ascii="Cascadia Code PL" w:hAnsi="Cascadia Code PL" w:cs="Cascadia Code PL"/>
        </w:rPr>
      </w:pPr>
      <w:r w:rsidRPr="00FA2960">
        <w:rPr>
          <w:rFonts w:ascii="Cascadia Code PL" w:hAnsi="Cascadia Code PL" w:cs="Cascadia Code PL"/>
        </w:rPr>
        <w:t>Defender nuestras soluciones técnicamente</w:t>
      </w:r>
    </w:p>
    <w:p w14:paraId="2B897197" w14:textId="152E39EC" w:rsidR="00BB061D" w:rsidRPr="00FA2960" w:rsidRDefault="00BB061D" w:rsidP="00BB061D">
      <w:pPr>
        <w:pStyle w:val="Prrafodelista"/>
        <w:numPr>
          <w:ilvl w:val="0"/>
          <w:numId w:val="17"/>
        </w:numPr>
        <w:rPr>
          <w:rFonts w:ascii="Cascadia Code PL" w:hAnsi="Cascadia Code PL" w:cs="Cascadia Code PL"/>
        </w:rPr>
      </w:pPr>
      <w:r w:rsidRPr="00FA2960">
        <w:rPr>
          <w:rFonts w:ascii="Cascadia Code PL" w:hAnsi="Cascadia Code PL" w:cs="Cascadia Code PL"/>
        </w:rPr>
        <w:t>Argumentar decisiones de diseño</w:t>
      </w:r>
    </w:p>
    <w:p w14:paraId="41C6F8BF" w14:textId="09C8C3E3" w:rsidR="00BB061D" w:rsidRPr="00FA2960" w:rsidRDefault="00BB061D" w:rsidP="007C24AA">
      <w:pPr>
        <w:pStyle w:val="Prrafodelista"/>
        <w:numPr>
          <w:ilvl w:val="0"/>
          <w:numId w:val="17"/>
        </w:numPr>
        <w:rPr>
          <w:rFonts w:ascii="Cascadia Code PL" w:hAnsi="Cascadia Code PL" w:cs="Cascadia Code PL"/>
        </w:rPr>
      </w:pPr>
      <w:r w:rsidRPr="00FA2960">
        <w:rPr>
          <w:rFonts w:ascii="Cascadia Code PL" w:hAnsi="Cascadia Code PL" w:cs="Cascadia Code PL"/>
        </w:rPr>
        <w:t>Desarrollar criterio propio como programado</w:t>
      </w:r>
      <w:r w:rsidRPr="00FA2960">
        <w:rPr>
          <w:rFonts w:ascii="Cascadia Code PL" w:hAnsi="Cascadia Code PL" w:cs="Cascadia Code PL"/>
        </w:rPr>
        <w:br w:type="page"/>
      </w:r>
    </w:p>
    <w:p w14:paraId="49C88E9B" w14:textId="3D4F20CE" w:rsidR="00BB061D" w:rsidRPr="00FA2960" w:rsidRDefault="00BB061D" w:rsidP="00BB061D">
      <w:pPr>
        <w:pStyle w:val="Ttulo1"/>
        <w:rPr>
          <w:rFonts w:ascii="Cascadia Code PL" w:hAnsi="Cascadia Code PL" w:cs="Cascadia Code PL"/>
        </w:rPr>
      </w:pPr>
      <w:bookmarkStart w:id="7" w:name="_Toc196248622"/>
      <w:r w:rsidRPr="00FA2960">
        <w:rPr>
          <w:rFonts w:ascii="Cascadia Code PL" w:hAnsi="Cascadia Code PL" w:cs="Cascadia Code PL"/>
        </w:rPr>
        <w:lastRenderedPageBreak/>
        <w:t>Desarrollo</w:t>
      </w:r>
      <w:bookmarkEnd w:id="7"/>
    </w:p>
    <w:p w14:paraId="09D2E000" w14:textId="2AF22C1A" w:rsidR="00393605" w:rsidRPr="00FA2960" w:rsidRDefault="00393605" w:rsidP="009A28D9">
      <w:pPr>
        <w:rPr>
          <w:rFonts w:ascii="Cascadia Code PL" w:hAnsi="Cascadia Code PL" w:cs="Cascadia Code PL"/>
        </w:rPr>
      </w:pPr>
    </w:p>
    <w:p w14:paraId="53CAA37B" w14:textId="2CE991D7" w:rsidR="00097169" w:rsidRPr="00FA2960" w:rsidRDefault="00742560" w:rsidP="007C24AA">
      <w:pPr>
        <w:ind w:firstLine="0"/>
        <w:rPr>
          <w:rFonts w:ascii="Cascadia Code PL" w:hAnsi="Cascadia Code PL" w:cs="Cascadia Code PL"/>
        </w:rPr>
      </w:pPr>
      <w:r w:rsidRPr="00FA2960">
        <w:rPr>
          <w:rFonts w:ascii="Cascadia Code PL" w:hAnsi="Cascadia Code PL" w:cs="Cascadia Code PL"/>
        </w:rPr>
        <w:t xml:space="preserve">Al agregar la metodología CRUD crearemos las clases CRUD en el package </w:t>
      </w:r>
      <w:r w:rsidRPr="00FA2960">
        <w:rPr>
          <w:rFonts w:ascii="Cascadia Code PL" w:hAnsi="Cascadia Code PL" w:cs="Cascadia Code PL"/>
          <w:highlight w:val="lightGray"/>
        </w:rPr>
        <w:t>documentación.diagramas</w:t>
      </w:r>
      <w:r w:rsidRPr="00FA2960">
        <w:rPr>
          <w:rFonts w:ascii="Cascadia Code PL" w:hAnsi="Cascadia Code PL" w:cs="Cascadia Code PL"/>
        </w:rPr>
        <w:t>. para crear el modelado de los casos de uso de dichas clases.</w:t>
      </w:r>
    </w:p>
    <w:p w14:paraId="178CAFD0" w14:textId="5B9DC9EB" w:rsidR="00742560" w:rsidRPr="00FA2960" w:rsidRDefault="00742560" w:rsidP="007C24AA">
      <w:pPr>
        <w:ind w:firstLine="0"/>
        <w:rPr>
          <w:rFonts w:ascii="Cascadia Code PL" w:hAnsi="Cascadia Code PL" w:cs="Cascadia Code PL"/>
        </w:rPr>
      </w:pPr>
      <w:r w:rsidRPr="00FA2960">
        <w:rPr>
          <w:rFonts w:ascii="Cascadia Code PL" w:hAnsi="Cascadia Code PL" w:cs="Cascadia Code PL"/>
        </w:rPr>
        <w:t>Diagrama de una de las clases:</w:t>
      </w:r>
    </w:p>
    <w:p w14:paraId="4F581C5B" w14:textId="064175D7" w:rsidR="00742560" w:rsidRPr="00FA2960" w:rsidRDefault="00742560" w:rsidP="007C24AA">
      <w:pPr>
        <w:ind w:firstLine="0"/>
        <w:rPr>
          <w:rFonts w:ascii="Cascadia Code PL" w:hAnsi="Cascadia Code PL" w:cs="Cascadia Code PL"/>
          <w:color w:val="0070C0"/>
        </w:rPr>
      </w:pPr>
      <w:r w:rsidRPr="00FA2960">
        <w:rPr>
          <w:rFonts w:ascii="Cascadia Code PL" w:hAnsi="Cascadia Code PL" w:cs="Cascadia Code PL"/>
          <w:color w:val="0070C0"/>
        </w:rPr>
        <w:t>Clase: ProductoCRUD</w:t>
      </w:r>
    </w:p>
    <w:p w14:paraId="18526145" w14:textId="55F05617" w:rsidR="00742560" w:rsidRPr="00FA2960" w:rsidRDefault="00742560" w:rsidP="007C24AA">
      <w:pPr>
        <w:ind w:firstLine="0"/>
        <w:rPr>
          <w:rFonts w:ascii="Cascadia Code PL" w:hAnsi="Cascadia Code PL" w:cs="Cascadia Code PL"/>
          <w:lang w:val="es-CO"/>
        </w:rPr>
      </w:pPr>
      <w:r w:rsidRPr="00FA2960">
        <w:rPr>
          <w:rFonts w:ascii="Cascadia Code PL" w:hAnsi="Cascadia Code PL" w:cs="Cascadia Code PL"/>
          <w:lang w:val="es-CO"/>
        </w:rPr>
        <w:drawing>
          <wp:inline distT="0" distB="0" distL="0" distR="0" wp14:anchorId="631AC894" wp14:editId="781A1051">
            <wp:extent cx="5731510" cy="3744595"/>
            <wp:effectExtent l="0" t="0" r="254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44595"/>
                    </a:xfrm>
                    <a:prstGeom prst="rect">
                      <a:avLst/>
                    </a:prstGeom>
                  </pic:spPr>
                </pic:pic>
              </a:graphicData>
            </a:graphic>
          </wp:inline>
        </w:drawing>
      </w:r>
    </w:p>
    <w:p w14:paraId="00239D3B" w14:textId="4D70CAC9" w:rsidR="00742560" w:rsidRPr="00FA2960" w:rsidRDefault="00742560" w:rsidP="007C24AA">
      <w:pPr>
        <w:ind w:firstLine="0"/>
        <w:rPr>
          <w:rFonts w:ascii="Cascadia Code PL" w:hAnsi="Cascadia Code PL" w:cs="Cascadia Code PL"/>
          <w:lang w:val="es-CO"/>
        </w:rPr>
      </w:pPr>
      <w:r w:rsidRPr="00FA2960">
        <w:rPr>
          <w:rFonts w:ascii="Cascadia Code PL" w:hAnsi="Cascadia Code PL" w:cs="Cascadia Code PL"/>
          <w:lang w:val="es-CO"/>
        </w:rPr>
        <w:t xml:space="preserve">En este caso este Diagrama de clase de uso representa la estructura de como va a funcionar </w:t>
      </w:r>
      <w:r w:rsidR="00E17108" w:rsidRPr="00FA2960">
        <w:rPr>
          <w:rFonts w:ascii="Cascadia Code PL" w:hAnsi="Cascadia Code PL" w:cs="Cascadia Code PL"/>
          <w:lang w:val="es-CO"/>
        </w:rPr>
        <w:t xml:space="preserve">o los casos de uso de dicha clase. </w:t>
      </w:r>
    </w:p>
    <w:p w14:paraId="7B2053BD" w14:textId="6D7EF717" w:rsidR="00E17108" w:rsidRPr="00FA2960" w:rsidRDefault="00E17108" w:rsidP="007C24AA">
      <w:pPr>
        <w:ind w:firstLine="0"/>
        <w:rPr>
          <w:rFonts w:ascii="Cascadia Code PL" w:hAnsi="Cascadia Code PL" w:cs="Cascadia Code PL"/>
          <w:lang w:val="es-CO"/>
        </w:rPr>
      </w:pPr>
      <w:r w:rsidRPr="00FA2960">
        <w:rPr>
          <w:rFonts w:ascii="Cascadia Code PL" w:hAnsi="Cascadia Code PL" w:cs="Cascadia Code PL"/>
          <w:lang w:val="es-CO"/>
        </w:rPr>
        <w:lastRenderedPageBreak/>
        <w:t xml:space="preserve">Lo único que distingue a estos diagramas entre si es la misma diferencia que tienen las clases entre sí, y esta diferencia es la instancia con la que se trabaja, En este caso trabajamos con una instancia del tipo </w:t>
      </w:r>
      <w:r w:rsidRPr="00FA2960">
        <w:rPr>
          <w:rFonts w:ascii="Cascadia Code PL" w:hAnsi="Cascadia Code PL" w:cs="Cascadia Code PL"/>
          <w:b/>
          <w:bCs/>
          <w:lang w:val="es-CO"/>
        </w:rPr>
        <w:t>Producto</w:t>
      </w:r>
      <w:r w:rsidRPr="00FA2960">
        <w:rPr>
          <w:rFonts w:ascii="Cascadia Code PL" w:hAnsi="Cascadia Code PL" w:cs="Cascadia Code PL"/>
          <w:lang w:val="es-CO"/>
        </w:rPr>
        <w:t>; Es decir, Vamos a agregar Productos a nuestra base de datos, buscar, editar y eliminar registros de productos.</w:t>
      </w:r>
      <w:r w:rsidRPr="00FA2960">
        <w:rPr>
          <w:rFonts w:ascii="Cascadia Code PL" w:hAnsi="Cascadia Code PL" w:cs="Cascadia Code PL"/>
          <w:lang w:val="es-CO"/>
        </w:rPr>
        <w:br/>
        <w:t>Teniendo en cuenta la anterior información, podemos deducir que solo necesitamos saber la lógica de como funcionan esos casos (Agregar, Buscar, Editar, Eliminar, Listar todo, Contar) para comprender como funcionan todas las clases CRUD.</w:t>
      </w:r>
    </w:p>
    <w:p w14:paraId="3ADA30EE" w14:textId="5F93F2CD" w:rsidR="00E17108" w:rsidRPr="00FA2960" w:rsidRDefault="00E17108" w:rsidP="007C24AA">
      <w:pPr>
        <w:ind w:firstLine="0"/>
        <w:rPr>
          <w:rFonts w:ascii="Cascadia Code PL" w:hAnsi="Cascadia Code PL" w:cs="Cascadia Code PL"/>
          <w:lang w:val="es-CO"/>
        </w:rPr>
      </w:pPr>
    </w:p>
    <w:p w14:paraId="49D6823B" w14:textId="76AD8148" w:rsidR="00E17108" w:rsidRPr="00FA2960" w:rsidRDefault="00E17108" w:rsidP="00E17108">
      <w:pPr>
        <w:pStyle w:val="Ttulo1"/>
        <w:rPr>
          <w:rFonts w:ascii="Cascadia Code PL" w:hAnsi="Cascadia Code PL" w:cs="Cascadia Code PL"/>
          <w:lang w:val="es-CO"/>
        </w:rPr>
      </w:pPr>
      <w:r w:rsidRPr="00FA2960">
        <w:rPr>
          <w:rFonts w:ascii="Cascadia Code PL" w:hAnsi="Cascadia Code PL" w:cs="Cascadia Code PL"/>
          <w:lang w:val="es-CO"/>
        </w:rPr>
        <w:t>Explicación general y resumida</w:t>
      </w:r>
    </w:p>
    <w:p w14:paraId="1490C61C" w14:textId="4486B0B8" w:rsidR="00E17108" w:rsidRPr="00987ECC" w:rsidRDefault="00E17108" w:rsidP="00E17108">
      <w:pPr>
        <w:pStyle w:val="Ttulo2"/>
        <w:rPr>
          <w:rFonts w:ascii="Cascadia Code PL" w:hAnsi="Cascadia Code PL" w:cs="Cascadia Code PL"/>
          <w:color w:val="00B0F0"/>
          <w:lang w:val="es-CO"/>
        </w:rPr>
      </w:pPr>
      <w:r w:rsidRPr="00987ECC">
        <w:rPr>
          <w:rFonts w:ascii="Cascadia Code PL" w:hAnsi="Cascadia Code PL" w:cs="Cascadia Code PL"/>
          <w:color w:val="00B0F0"/>
          <w:lang w:val="es-CO"/>
        </w:rPr>
        <w:t>Agregar (C Object)</w:t>
      </w:r>
    </w:p>
    <w:p w14:paraId="74DFA0C0" w14:textId="16318FFF" w:rsidR="00E17108" w:rsidRPr="00FA2960" w:rsidRDefault="00E17108" w:rsidP="00E17108">
      <w:pPr>
        <w:pStyle w:val="Prrafodelista"/>
        <w:numPr>
          <w:ilvl w:val="0"/>
          <w:numId w:val="17"/>
        </w:numPr>
        <w:rPr>
          <w:rFonts w:ascii="Cascadia Code PL" w:hAnsi="Cascadia Code PL" w:cs="Cascadia Code PL"/>
          <w:lang w:val="es-CO"/>
        </w:rPr>
      </w:pPr>
      <w:r w:rsidRPr="00FA2960">
        <w:rPr>
          <w:rFonts w:ascii="Cascadia Code PL" w:hAnsi="Cascadia Code PL" w:cs="Cascadia Code PL"/>
          <w:b/>
          <w:bCs/>
          <w:lang w:val="es-CO"/>
        </w:rPr>
        <w:t>C</w:t>
      </w:r>
      <w:r w:rsidRPr="00FA2960">
        <w:rPr>
          <w:rFonts w:ascii="Cascadia Code PL" w:hAnsi="Cascadia Code PL" w:cs="Cascadia Code PL"/>
          <w:lang w:val="es-CO"/>
        </w:rPr>
        <w:t xml:space="preserve"> =&gt; Representa una Clase y </w:t>
      </w:r>
      <w:r w:rsidRPr="00FA2960">
        <w:rPr>
          <w:rFonts w:ascii="Cascadia Code PL" w:hAnsi="Cascadia Code PL" w:cs="Cascadia Code PL"/>
          <w:b/>
          <w:bCs/>
          <w:lang w:val="es-CO"/>
        </w:rPr>
        <w:t>Object</w:t>
      </w:r>
      <w:r w:rsidRPr="00FA2960">
        <w:rPr>
          <w:rFonts w:ascii="Cascadia Code PL" w:hAnsi="Cascadia Code PL" w:cs="Cascadia Code PL"/>
          <w:lang w:val="es-CO"/>
        </w:rPr>
        <w:t xml:space="preserve"> el callback del parámetro (Instancia solicitada).</w:t>
      </w:r>
    </w:p>
    <w:p w14:paraId="7AA4F645" w14:textId="3EF2D901" w:rsidR="009A122F" w:rsidRPr="00FA2960" w:rsidRDefault="00E17108" w:rsidP="009A122F">
      <w:pPr>
        <w:pStyle w:val="Prrafodelista"/>
        <w:numPr>
          <w:ilvl w:val="0"/>
          <w:numId w:val="17"/>
        </w:numPr>
        <w:rPr>
          <w:rFonts w:ascii="Cascadia Code PL" w:hAnsi="Cascadia Code PL" w:cs="Cascadia Code PL"/>
          <w:lang w:val="es-CO"/>
        </w:rPr>
      </w:pPr>
      <w:r w:rsidRPr="00FA2960">
        <w:rPr>
          <w:rFonts w:ascii="Cascadia Code PL" w:hAnsi="Cascadia Code PL" w:cs="Cascadia Code PL"/>
          <w:lang w:val="es-CO"/>
        </w:rPr>
        <w:t>Este método lo primero que hace es evaluar si dicha instancia se encuentra dentro de nuestra base de datos (o medio de persistencia en donde será almacenada)</w:t>
      </w:r>
      <w:r w:rsidR="009A122F" w:rsidRPr="00FA2960">
        <w:rPr>
          <w:rFonts w:ascii="Cascadia Code PL" w:hAnsi="Cascadia Code PL" w:cs="Cascadia Code PL"/>
          <w:lang w:val="es-CO"/>
        </w:rPr>
        <w:t>.</w:t>
      </w:r>
    </w:p>
    <w:p w14:paraId="057BD5CE" w14:textId="78058D96" w:rsidR="009A122F" w:rsidRPr="00FA2960" w:rsidRDefault="009A122F" w:rsidP="009A122F">
      <w:pPr>
        <w:pStyle w:val="Prrafodelista"/>
        <w:numPr>
          <w:ilvl w:val="0"/>
          <w:numId w:val="17"/>
        </w:numPr>
        <w:rPr>
          <w:rFonts w:ascii="Cascadia Code PL" w:hAnsi="Cascadia Code PL" w:cs="Cascadia Code PL"/>
          <w:lang w:val="es-CO"/>
        </w:rPr>
      </w:pPr>
      <w:r w:rsidRPr="00FA2960">
        <w:rPr>
          <w:rFonts w:ascii="Cascadia Code PL" w:hAnsi="Cascadia Code PL" w:cs="Cascadia Code PL"/>
          <w:lang w:val="es-CO"/>
        </w:rPr>
        <w:t>Sí este Objecto ya se encuentra guardado, retornará un error indicando la existencia de este.</w:t>
      </w:r>
    </w:p>
    <w:p w14:paraId="0815A310" w14:textId="4CBD3484" w:rsidR="0059636C" w:rsidRPr="00FA2960" w:rsidRDefault="0059636C" w:rsidP="009A122F">
      <w:pPr>
        <w:pStyle w:val="Prrafodelista"/>
        <w:numPr>
          <w:ilvl w:val="0"/>
          <w:numId w:val="17"/>
        </w:numPr>
        <w:rPr>
          <w:rFonts w:ascii="Cascadia Code PL" w:hAnsi="Cascadia Code PL" w:cs="Cascadia Code PL"/>
          <w:lang w:val="es-CO"/>
        </w:rPr>
      </w:pPr>
      <w:r w:rsidRPr="00FA2960">
        <w:rPr>
          <w:rFonts w:ascii="Cascadia Code PL" w:hAnsi="Cascadia Code PL" w:cs="Cascadia Code PL"/>
          <w:lang w:val="es-CO"/>
        </w:rPr>
        <w:lastRenderedPageBreak/>
        <w:t xml:space="preserve">Sí el objeto no se encuentra guardado, entonces ejecutara un InserData (es una </w:t>
      </w:r>
      <w:r w:rsidR="00987ECC" w:rsidRPr="00FA2960">
        <w:rPr>
          <w:rFonts w:ascii="Cascadia Code PL" w:hAnsi="Cascadia Code PL" w:cs="Cascadia Code PL"/>
          <w:lang w:val="es-CO"/>
        </w:rPr>
        <w:t>función</w:t>
      </w:r>
      <w:r w:rsidRPr="00FA2960">
        <w:rPr>
          <w:rFonts w:ascii="Cascadia Code PL" w:hAnsi="Cascadia Code PL" w:cs="Cascadia Code PL"/>
          <w:lang w:val="es-CO"/>
        </w:rPr>
        <w:t xml:space="preserve"> creada para insertar datos en la base de datos) para guardar e insertar un nuevo registro.</w:t>
      </w:r>
    </w:p>
    <w:p w14:paraId="5055EC76" w14:textId="475FB05E" w:rsidR="00E214E3" w:rsidRPr="00987ECC" w:rsidRDefault="00E214E3" w:rsidP="00E214E3">
      <w:pPr>
        <w:ind w:left="1080" w:firstLine="0"/>
        <w:rPr>
          <w:rFonts w:ascii="Cascadia Code PL" w:hAnsi="Cascadia Code PL" w:cs="Cascadia Code PL"/>
          <w:color w:val="00B0F0"/>
          <w:lang w:val="es-CO"/>
        </w:rPr>
      </w:pPr>
      <w:r w:rsidRPr="00987ECC">
        <w:rPr>
          <w:rFonts w:ascii="Cascadia Code PL" w:hAnsi="Cascadia Code PL" w:cs="Cascadia Code PL"/>
          <w:color w:val="00B0F0"/>
          <w:lang w:val="es-CO"/>
        </w:rPr>
        <w:t>Ejemplo:</w:t>
      </w:r>
    </w:p>
    <w:p w14:paraId="3CFDCFCE" w14:textId="5479EA23" w:rsidR="00E214E3" w:rsidRPr="00FA2960" w:rsidRDefault="00E214E3" w:rsidP="00E214E3">
      <w:pPr>
        <w:ind w:left="1080" w:firstLine="0"/>
        <w:rPr>
          <w:rFonts w:ascii="Cascadia Code PL" w:hAnsi="Cascadia Code PL" w:cs="Cascadia Code PL"/>
          <w:lang w:val="es-CO"/>
        </w:rPr>
      </w:pPr>
      <w:r w:rsidRPr="00FA2960">
        <w:rPr>
          <w:rFonts w:ascii="Cascadia Code PL" w:hAnsi="Cascadia Code PL" w:cs="Cascadia Code PL"/>
          <w:lang w:val="es-CO"/>
        </w:rPr>
        <w:t>Usando Agregar</w:t>
      </w:r>
    </w:p>
    <w:p w14:paraId="2D50848D" w14:textId="64182B43" w:rsidR="00E214E3" w:rsidRPr="00FA2960" w:rsidRDefault="00E214E3" w:rsidP="00E214E3">
      <w:pPr>
        <w:ind w:left="1080" w:firstLine="0"/>
        <w:rPr>
          <w:rFonts w:ascii="Cascadia Code PL" w:hAnsi="Cascadia Code PL" w:cs="Cascadia Code PL"/>
          <w:lang w:val="es-CO"/>
        </w:rPr>
      </w:pPr>
      <w:r w:rsidRPr="00FA2960">
        <w:rPr>
          <w:rFonts w:ascii="Cascadia Code PL" w:hAnsi="Cascadia Code PL" w:cs="Cascadia Code PL"/>
          <w:lang w:val="es-CO"/>
        </w:rPr>
        <w:drawing>
          <wp:inline distT="0" distB="0" distL="0" distR="0" wp14:anchorId="74BE31B6" wp14:editId="0D992651">
            <wp:extent cx="5731510" cy="36957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9570"/>
                    </a:xfrm>
                    <a:prstGeom prst="rect">
                      <a:avLst/>
                    </a:prstGeom>
                  </pic:spPr>
                </pic:pic>
              </a:graphicData>
            </a:graphic>
          </wp:inline>
        </w:drawing>
      </w:r>
    </w:p>
    <w:p w14:paraId="0E408E6C" w14:textId="7085FF68" w:rsidR="00E214E3" w:rsidRPr="00987ECC" w:rsidRDefault="00E214E3" w:rsidP="00E214E3">
      <w:pPr>
        <w:ind w:left="1080" w:firstLine="0"/>
        <w:rPr>
          <w:rFonts w:ascii="Cascadia Code PL" w:hAnsi="Cascadia Code PL" w:cs="Cascadia Code PL"/>
          <w:color w:val="00B0F0"/>
          <w:lang w:val="es-CO"/>
        </w:rPr>
      </w:pPr>
      <w:r w:rsidRPr="00987ECC">
        <w:rPr>
          <w:rFonts w:ascii="Cascadia Code PL" w:hAnsi="Cascadia Code PL" w:cs="Cascadia Code PL"/>
          <w:color w:val="00B0F0"/>
          <w:lang w:val="es-CO"/>
        </w:rPr>
        <w:t>Resultado:</w:t>
      </w:r>
    </w:p>
    <w:p w14:paraId="5FA43C81" w14:textId="725D7BB6" w:rsidR="00E214E3" w:rsidRPr="00FA2960" w:rsidRDefault="009F48CC" w:rsidP="00E214E3">
      <w:pPr>
        <w:ind w:left="1080" w:firstLine="0"/>
        <w:rPr>
          <w:rFonts w:ascii="Cascadia Code PL" w:hAnsi="Cascadia Code PL" w:cs="Cascadia Code PL"/>
          <w:lang w:val="es-CO"/>
        </w:rPr>
      </w:pPr>
      <w:r w:rsidRPr="00FA2960">
        <w:rPr>
          <w:rFonts w:ascii="Cascadia Code PL" w:hAnsi="Cascadia Code PL" w:cs="Cascadia Code PL"/>
          <w:lang w:val="es-CO"/>
        </w:rPr>
        <w:drawing>
          <wp:inline distT="0" distB="0" distL="0" distR="0" wp14:anchorId="06F6A18D" wp14:editId="7B471E2C">
            <wp:extent cx="3101340" cy="817245"/>
            <wp:effectExtent l="0" t="0" r="381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610" cy="823377"/>
                    </a:xfrm>
                    <a:prstGeom prst="rect">
                      <a:avLst/>
                    </a:prstGeom>
                  </pic:spPr>
                </pic:pic>
              </a:graphicData>
            </a:graphic>
          </wp:inline>
        </w:drawing>
      </w:r>
    </w:p>
    <w:p w14:paraId="7FFA6DE7" w14:textId="77777777" w:rsidR="009F48CC" w:rsidRPr="00FA2960" w:rsidRDefault="009F48CC" w:rsidP="009F48CC">
      <w:pPr>
        <w:pStyle w:val="HTMLconformatoprevio"/>
        <w:shd w:val="clear" w:color="auto" w:fill="1E1F22"/>
        <w:rPr>
          <w:rFonts w:ascii="Cascadia Code PL" w:hAnsi="Cascadia Code PL" w:cs="Cascadia Code PL"/>
          <w:color w:val="0070C0"/>
          <w:lang w:val="es-CO"/>
        </w:rPr>
      </w:pPr>
      <w:r w:rsidRPr="00FA2960">
        <w:rPr>
          <w:rFonts w:ascii="Cascadia Code PL" w:hAnsi="Cascadia Code PL" w:cs="Cascadia Code PL"/>
          <w:color w:val="0070C0"/>
          <w:lang w:val="es-CO"/>
        </w:rPr>
        <w:t xml:space="preserve">Al ejecutar la siguiente sentencia SQL </w:t>
      </w:r>
    </w:p>
    <w:p w14:paraId="49F70755" w14:textId="49A953A3" w:rsidR="009F48CC" w:rsidRPr="00FA2960" w:rsidRDefault="009F48CC" w:rsidP="009F48CC">
      <w:pPr>
        <w:pStyle w:val="HTMLconformatoprevio"/>
        <w:shd w:val="clear" w:color="auto" w:fill="1E1F22"/>
        <w:rPr>
          <w:rFonts w:ascii="Cascadia Code PL" w:eastAsia="Times New Roman" w:hAnsi="Cascadia Code PL" w:cs="Cascadia Code PL"/>
          <w:color w:val="BCBEC4"/>
          <w:sz w:val="20"/>
          <w:lang w:val="es-CO" w:eastAsia="es-CO"/>
        </w:rPr>
      </w:pPr>
      <w:r w:rsidRPr="00FA2960">
        <w:rPr>
          <w:rFonts w:ascii="Cascadia Code PL" w:hAnsi="Cascadia Code PL" w:cs="Cascadia Code PL"/>
          <w:color w:val="FFFFFF" w:themeColor="background1"/>
          <w:lang w:val="es-CO"/>
        </w:rPr>
        <w:t>“</w:t>
      </w:r>
      <w:r w:rsidRPr="00FA2960">
        <w:rPr>
          <w:rFonts w:ascii="Cascadia Code PL" w:eastAsia="Times New Roman" w:hAnsi="Cascadia Code PL" w:cs="Cascadia Code PL"/>
          <w:color w:val="CF8E6D"/>
          <w:sz w:val="20"/>
          <w:lang w:val="es-CO" w:eastAsia="es-CO"/>
        </w:rPr>
        <w:t xml:space="preserve">SELECT </w:t>
      </w:r>
      <w:r w:rsidRPr="00FA2960">
        <w:rPr>
          <w:rFonts w:ascii="Cascadia Code PL" w:eastAsia="Times New Roman" w:hAnsi="Cascadia Code PL" w:cs="Cascadia Code PL"/>
          <w:color w:val="FFC66D"/>
          <w:sz w:val="20"/>
          <w:lang w:val="es-CO" w:eastAsia="es-CO"/>
        </w:rPr>
        <w:t xml:space="preserve">* </w:t>
      </w:r>
      <w:r w:rsidRPr="00FA2960">
        <w:rPr>
          <w:rFonts w:ascii="Cascadia Code PL" w:eastAsia="Times New Roman" w:hAnsi="Cascadia Code PL" w:cs="Cascadia Code PL"/>
          <w:color w:val="CF8E6D"/>
          <w:sz w:val="20"/>
          <w:lang w:val="es-CO" w:eastAsia="es-CO"/>
        </w:rPr>
        <w:t xml:space="preserve">FROM </w:t>
      </w:r>
      <w:r w:rsidRPr="00FA2960">
        <w:rPr>
          <w:rFonts w:ascii="Cascadia Code PL" w:eastAsia="Times New Roman" w:hAnsi="Cascadia Code PL" w:cs="Cascadia Code PL"/>
          <w:color w:val="BCBEC4"/>
          <w:sz w:val="20"/>
          <w:lang w:val="es-CO" w:eastAsia="es-CO"/>
        </w:rPr>
        <w:t>Productos;</w:t>
      </w:r>
      <w:r w:rsidRPr="00FA2960">
        <w:rPr>
          <w:rFonts w:ascii="Cascadia Code PL" w:eastAsia="Times New Roman" w:hAnsi="Cascadia Code PL" w:cs="Cascadia Code PL"/>
          <w:color w:val="BCBEC4"/>
          <w:sz w:val="20"/>
          <w:lang w:val="es-CO" w:eastAsia="es-CO"/>
        </w:rPr>
        <w:t>”</w:t>
      </w:r>
    </w:p>
    <w:p w14:paraId="02C1F371" w14:textId="77777777" w:rsidR="00FA2960" w:rsidRPr="00FA2960" w:rsidRDefault="00FA2960" w:rsidP="00E214E3">
      <w:pPr>
        <w:ind w:left="1080" w:firstLine="0"/>
        <w:rPr>
          <w:rFonts w:ascii="Cascadia Code PL" w:hAnsi="Cascadia Code PL" w:cs="Cascadia Code PL"/>
          <w:lang w:val="es-CO"/>
        </w:rPr>
      </w:pPr>
    </w:p>
    <w:p w14:paraId="031E2C08" w14:textId="35BF89FD" w:rsidR="00FA2960" w:rsidRPr="00FA2960" w:rsidRDefault="00FA2960" w:rsidP="00E214E3">
      <w:pPr>
        <w:ind w:left="1080" w:firstLine="0"/>
        <w:rPr>
          <w:rFonts w:ascii="Cascadia Code PL" w:hAnsi="Cascadia Code PL" w:cs="Cascadia Code PL"/>
          <w:lang w:val="es-CO"/>
        </w:rPr>
      </w:pPr>
      <w:r w:rsidRPr="00FA2960">
        <w:rPr>
          <w:rFonts w:ascii="Cascadia Code PL" w:hAnsi="Cascadia Code PL" w:cs="Cascadia Code PL"/>
          <w:lang w:val="es-CO"/>
        </w:rPr>
        <w:t>Podemos ver en nuestra Base de Datos que el producto ha sido agregado</w:t>
      </w:r>
    </w:p>
    <w:p w14:paraId="075FED88" w14:textId="101D6D54" w:rsidR="009F48CC" w:rsidRPr="00FA2960" w:rsidRDefault="00FA2960" w:rsidP="00E214E3">
      <w:pPr>
        <w:ind w:left="1080" w:firstLine="0"/>
        <w:rPr>
          <w:rFonts w:ascii="Cascadia Code PL" w:hAnsi="Cascadia Code PL" w:cs="Cascadia Code PL"/>
          <w:lang w:val="es-CO"/>
        </w:rPr>
      </w:pPr>
      <w:r w:rsidRPr="00FA2960">
        <w:rPr>
          <w:rFonts w:ascii="Cascadia Code PL" w:hAnsi="Cascadia Code PL" w:cs="Cascadia Code PL"/>
          <w:lang w:val="es-CO"/>
        </w:rPr>
        <w:drawing>
          <wp:inline distT="0" distB="0" distL="0" distR="0" wp14:anchorId="706E1E35" wp14:editId="66C530F8">
            <wp:extent cx="5731510" cy="570230"/>
            <wp:effectExtent l="0" t="0" r="254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0230"/>
                    </a:xfrm>
                    <a:prstGeom prst="rect">
                      <a:avLst/>
                    </a:prstGeom>
                  </pic:spPr>
                </pic:pic>
              </a:graphicData>
            </a:graphic>
          </wp:inline>
        </w:drawing>
      </w:r>
    </w:p>
    <w:p w14:paraId="53F7EEC1" w14:textId="698F47A4" w:rsidR="00FA2960" w:rsidRPr="00FA2960" w:rsidRDefault="00FA2960" w:rsidP="00E214E3">
      <w:pPr>
        <w:ind w:left="1080" w:firstLine="0"/>
        <w:rPr>
          <w:rFonts w:ascii="Cascadia Code PL" w:hAnsi="Cascadia Code PL" w:cs="Cascadia Code PL"/>
          <w:lang w:val="es-CO"/>
        </w:rPr>
      </w:pPr>
    </w:p>
    <w:p w14:paraId="38BC3D23" w14:textId="5AC87BF7" w:rsidR="00FA2960" w:rsidRDefault="00FA2960" w:rsidP="00FA2960">
      <w:pPr>
        <w:pStyle w:val="Ttulo2"/>
        <w:rPr>
          <w:rFonts w:ascii="Cascadia Code PL" w:hAnsi="Cascadia Code PL" w:cs="Cascadia Code PL"/>
          <w:color w:val="00B0F0"/>
          <w:lang w:val="es-CO"/>
        </w:rPr>
      </w:pPr>
      <w:r w:rsidRPr="00FA2960">
        <w:rPr>
          <w:rFonts w:ascii="Cascadia Code PL" w:hAnsi="Cascadia Code PL" w:cs="Cascadia Code PL"/>
          <w:color w:val="00B0F0"/>
          <w:lang w:val="es-CO"/>
        </w:rPr>
        <w:t>Buscar</w:t>
      </w:r>
      <w:r w:rsidR="00987ECC">
        <w:rPr>
          <w:rFonts w:ascii="Cascadia Code PL" w:hAnsi="Cascadia Code PL" w:cs="Cascadia Code PL"/>
          <w:color w:val="00B0F0"/>
          <w:lang w:val="es-CO"/>
        </w:rPr>
        <w:t xml:space="preserve"> </w:t>
      </w:r>
      <w:r w:rsidRPr="00FA2960">
        <w:rPr>
          <w:rFonts w:ascii="Cascadia Code PL" w:hAnsi="Cascadia Code PL" w:cs="Cascadia Code PL"/>
          <w:color w:val="00B0F0"/>
          <w:lang w:val="es-CO"/>
        </w:rPr>
        <w:t>(String codigo)</w:t>
      </w:r>
    </w:p>
    <w:p w14:paraId="25D91926" w14:textId="4D2B250C" w:rsidR="00987ECC" w:rsidRDefault="00987ECC" w:rsidP="00987ECC">
      <w:pPr>
        <w:pStyle w:val="Prrafodelista"/>
        <w:numPr>
          <w:ilvl w:val="0"/>
          <w:numId w:val="18"/>
        </w:numPr>
        <w:rPr>
          <w:rFonts w:ascii="Cascadia Code PL" w:hAnsi="Cascadia Code PL" w:cs="Cascadia Code PL"/>
          <w:lang w:val="es-CO"/>
        </w:rPr>
      </w:pPr>
      <w:r w:rsidRPr="00987ECC">
        <w:rPr>
          <w:rFonts w:ascii="Cascadia Code PL" w:hAnsi="Cascadia Code PL" w:cs="Cascadia Code PL"/>
          <w:lang w:val="es-CO"/>
        </w:rPr>
        <w:t>Codigo Representa el valor identificador del objeto que vamos a buscar.</w:t>
      </w:r>
    </w:p>
    <w:p w14:paraId="0B392A4F" w14:textId="1F21FD04" w:rsidR="00987ECC" w:rsidRDefault="00987ECC" w:rsidP="00987ECC">
      <w:pPr>
        <w:pStyle w:val="Prrafodelista"/>
        <w:numPr>
          <w:ilvl w:val="0"/>
          <w:numId w:val="18"/>
        </w:numPr>
        <w:rPr>
          <w:rFonts w:ascii="Cascadia Code PL" w:hAnsi="Cascadia Code PL" w:cs="Cascadia Code PL"/>
          <w:lang w:val="es-CO"/>
        </w:rPr>
      </w:pPr>
      <w:r>
        <w:rPr>
          <w:rFonts w:ascii="Cascadia Code PL" w:hAnsi="Cascadia Code PL" w:cs="Cascadia Code PL"/>
          <w:lang w:val="es-CO"/>
        </w:rPr>
        <w:lastRenderedPageBreak/>
        <w:t xml:space="preserve">Recorremos toda la lista de </w:t>
      </w:r>
      <w:r>
        <w:rPr>
          <w:rFonts w:ascii="Cascadia Code PL" w:hAnsi="Cascadia Code PL" w:cs="Cascadia Code PL"/>
          <w:b/>
          <w:bCs/>
          <w:lang w:val="es-CO"/>
        </w:rPr>
        <w:t>listarTodo()</w:t>
      </w:r>
      <w:r>
        <w:rPr>
          <w:rFonts w:ascii="Cascadia Code PL" w:hAnsi="Cascadia Code PL" w:cs="Cascadia Code PL"/>
          <w:lang w:val="es-CO"/>
        </w:rPr>
        <w:t xml:space="preserve"> para navegar por todos los objetos guardados.</w:t>
      </w:r>
    </w:p>
    <w:p w14:paraId="75F4400B" w14:textId="3DD2D880" w:rsidR="00987ECC" w:rsidRDefault="00987ECC" w:rsidP="00987ECC">
      <w:pPr>
        <w:pStyle w:val="Prrafodelista"/>
        <w:numPr>
          <w:ilvl w:val="0"/>
          <w:numId w:val="18"/>
        </w:numPr>
        <w:rPr>
          <w:rFonts w:ascii="Cascadia Code PL" w:hAnsi="Cascadia Code PL" w:cs="Cascadia Code PL"/>
          <w:lang w:val="es-CO"/>
        </w:rPr>
      </w:pPr>
      <w:r>
        <w:rPr>
          <w:rFonts w:ascii="Cascadia Code PL" w:hAnsi="Cascadia Code PL" w:cs="Cascadia Code PL"/>
          <w:lang w:val="es-CO"/>
        </w:rPr>
        <w:t xml:space="preserve">Sí un objeto coincide en identificador con el identificador </w:t>
      </w:r>
      <w:r>
        <w:rPr>
          <w:rFonts w:ascii="Cascadia Code PL" w:hAnsi="Cascadia Code PL" w:cs="Cascadia Code PL"/>
          <w:b/>
          <w:bCs/>
          <w:lang w:val="es-CO"/>
        </w:rPr>
        <w:t>codigo</w:t>
      </w:r>
      <w:r>
        <w:rPr>
          <w:rFonts w:ascii="Cascadia Code PL" w:hAnsi="Cascadia Code PL" w:cs="Cascadia Code PL"/>
          <w:lang w:val="es-CO"/>
        </w:rPr>
        <w:t xml:space="preserve"> entonces lo retornamos.</w:t>
      </w:r>
    </w:p>
    <w:p w14:paraId="5CC876BF" w14:textId="55FCE809" w:rsidR="00987ECC" w:rsidRDefault="00987ECC" w:rsidP="00987ECC">
      <w:pPr>
        <w:pStyle w:val="Prrafodelista"/>
        <w:numPr>
          <w:ilvl w:val="0"/>
          <w:numId w:val="18"/>
        </w:numPr>
        <w:rPr>
          <w:rFonts w:ascii="Cascadia Code PL" w:hAnsi="Cascadia Code PL" w:cs="Cascadia Code PL"/>
          <w:lang w:val="es-CO"/>
        </w:rPr>
      </w:pPr>
      <w:r>
        <w:rPr>
          <w:rFonts w:ascii="Cascadia Code PL" w:hAnsi="Cascadia Code PL" w:cs="Cascadia Code PL"/>
          <w:lang w:val="es-CO"/>
        </w:rPr>
        <w:t>Sí el identificador nunca coincide le retornamos una Excepción informándole de que no se encontró dicho objeto.</w:t>
      </w:r>
    </w:p>
    <w:p w14:paraId="625E9183" w14:textId="7DBCE4CF" w:rsidR="00987ECC" w:rsidRDefault="00987ECC" w:rsidP="00987ECC">
      <w:pPr>
        <w:rPr>
          <w:rFonts w:ascii="Cascadia Code PL" w:hAnsi="Cascadia Code PL" w:cs="Cascadia Code PL"/>
          <w:b/>
          <w:bCs/>
          <w:lang w:val="es-CO"/>
        </w:rPr>
      </w:pPr>
      <w:r w:rsidRPr="00987ECC">
        <w:rPr>
          <w:rFonts w:ascii="Cascadia Code PL" w:hAnsi="Cascadia Code PL" w:cs="Cascadia Code PL"/>
          <w:b/>
          <w:bCs/>
          <w:color w:val="00B0F0"/>
          <w:lang w:val="es-CO"/>
        </w:rPr>
        <w:t>Ejemplo:</w:t>
      </w:r>
      <w:r>
        <w:rPr>
          <w:rFonts w:ascii="Cascadia Code PL" w:hAnsi="Cascadia Code PL" w:cs="Cascadia Code PL"/>
          <w:b/>
          <w:bCs/>
          <w:lang w:val="es-CO"/>
        </w:rPr>
        <w:t xml:space="preserve"> </w:t>
      </w:r>
    </w:p>
    <w:p w14:paraId="52A2D880" w14:textId="044110E3" w:rsidR="00987ECC" w:rsidRDefault="00987ECC" w:rsidP="00987ECC">
      <w:pPr>
        <w:rPr>
          <w:rFonts w:ascii="Cascadia Code PL" w:hAnsi="Cascadia Code PL" w:cs="Cascadia Code PL"/>
          <w:lang w:val="es-CO"/>
        </w:rPr>
      </w:pPr>
      <w:r w:rsidRPr="00987ECC">
        <w:rPr>
          <w:rFonts w:ascii="Cascadia Code PL" w:hAnsi="Cascadia Code PL" w:cs="Cascadia Code PL"/>
          <w:lang w:val="es-CO"/>
        </w:rPr>
        <w:drawing>
          <wp:inline distT="0" distB="0" distL="0" distR="0" wp14:anchorId="2DD7F01F" wp14:editId="656C3BDA">
            <wp:extent cx="5249689" cy="927100"/>
            <wp:effectExtent l="0" t="0" r="825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3615" cy="929559"/>
                    </a:xfrm>
                    <a:prstGeom prst="rect">
                      <a:avLst/>
                    </a:prstGeom>
                  </pic:spPr>
                </pic:pic>
              </a:graphicData>
            </a:graphic>
          </wp:inline>
        </w:drawing>
      </w:r>
    </w:p>
    <w:p w14:paraId="4F317D26" w14:textId="0AECC6A4" w:rsidR="00987ECC" w:rsidRPr="00987ECC" w:rsidRDefault="00987ECC" w:rsidP="00987ECC">
      <w:pPr>
        <w:rPr>
          <w:rFonts w:ascii="Cascadia Code PL" w:hAnsi="Cascadia Code PL" w:cs="Cascadia Code PL"/>
          <w:b/>
          <w:bCs/>
          <w:color w:val="00B0F0"/>
          <w:lang w:val="es-CO"/>
        </w:rPr>
      </w:pPr>
      <w:r w:rsidRPr="00987ECC">
        <w:rPr>
          <w:rFonts w:ascii="Cascadia Code PL" w:hAnsi="Cascadia Code PL" w:cs="Cascadia Code PL"/>
          <w:b/>
          <w:bCs/>
          <w:color w:val="00B0F0"/>
          <w:lang w:val="es-CO"/>
        </w:rPr>
        <w:t>Resultado:</w:t>
      </w:r>
    </w:p>
    <w:p w14:paraId="63CCA663" w14:textId="1CFE3146" w:rsidR="00987ECC" w:rsidRDefault="00DF258D" w:rsidP="00987ECC">
      <w:pPr>
        <w:rPr>
          <w:rFonts w:ascii="Cascadia Code PL" w:hAnsi="Cascadia Code PL" w:cs="Cascadia Code PL"/>
          <w:lang w:val="es-CO"/>
        </w:rPr>
      </w:pPr>
      <w:r w:rsidRPr="00DF258D">
        <w:rPr>
          <w:rFonts w:ascii="Cascadia Code PL" w:hAnsi="Cascadia Code PL" w:cs="Cascadia Code PL"/>
          <w:b/>
          <w:bCs/>
          <w:lang w:val="es-CO"/>
        </w:rPr>
        <w:drawing>
          <wp:inline distT="0" distB="0" distL="0" distR="0" wp14:anchorId="5AC49F62" wp14:editId="4423659E">
            <wp:extent cx="4277322" cy="1095528"/>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322" cy="1095528"/>
                    </a:xfrm>
                    <a:prstGeom prst="rect">
                      <a:avLst/>
                    </a:prstGeom>
                  </pic:spPr>
                </pic:pic>
              </a:graphicData>
            </a:graphic>
          </wp:inline>
        </w:drawing>
      </w:r>
    </w:p>
    <w:p w14:paraId="5EB4F9DC" w14:textId="6A67AE6D" w:rsidR="00DF258D" w:rsidRDefault="00DF258D" w:rsidP="00987ECC">
      <w:pPr>
        <w:rPr>
          <w:rFonts w:ascii="Cascadia Code PL" w:hAnsi="Cascadia Code PL" w:cs="Cascadia Code PL"/>
          <w:lang w:val="es-CO"/>
        </w:rPr>
      </w:pPr>
      <w:r>
        <w:rPr>
          <w:rFonts w:ascii="Cascadia Code PL" w:hAnsi="Cascadia Code PL" w:cs="Cascadia Code PL"/>
          <w:lang w:val="es-CO"/>
        </w:rPr>
        <w:t xml:space="preserve">Recordemos que el código del producto que registramos era </w:t>
      </w:r>
      <w:r>
        <w:rPr>
          <w:rFonts w:ascii="Cascadia Code PL" w:hAnsi="Cascadia Code PL" w:cs="Cascadia Code PL"/>
          <w:b/>
          <w:bCs/>
          <w:lang w:val="es-CO"/>
        </w:rPr>
        <w:t>4</w:t>
      </w:r>
      <w:r>
        <w:rPr>
          <w:rFonts w:ascii="Cascadia Code PL" w:hAnsi="Cascadia Code PL" w:cs="Cascadia Code PL"/>
          <w:lang w:val="es-CO"/>
        </w:rPr>
        <w:t xml:space="preserve"> entonces buscamos ese mismo producto por su código y como podemos ver, nos retorna exactamente ese producto.</w:t>
      </w:r>
    </w:p>
    <w:p w14:paraId="269B8788" w14:textId="37AB3084" w:rsidR="00DF258D" w:rsidRDefault="00DF258D" w:rsidP="00987ECC">
      <w:pPr>
        <w:rPr>
          <w:rFonts w:ascii="Cascadia Code PL" w:hAnsi="Cascadia Code PL" w:cs="Cascadia Code PL"/>
          <w:lang w:val="es-CO"/>
        </w:rPr>
      </w:pPr>
    </w:p>
    <w:p w14:paraId="3D711610" w14:textId="6E8A1D0E" w:rsidR="00DF258D" w:rsidRDefault="00DF258D" w:rsidP="00DF258D">
      <w:pPr>
        <w:pStyle w:val="Ttulo2"/>
        <w:rPr>
          <w:rFonts w:ascii="Cascadia Code PL" w:hAnsi="Cascadia Code PL" w:cs="Cascadia Code PL"/>
          <w:color w:val="00B0F0"/>
          <w:lang w:val="es-CO"/>
        </w:rPr>
      </w:pPr>
      <w:r w:rsidRPr="00DF258D">
        <w:rPr>
          <w:rFonts w:ascii="Cascadia Code PL" w:hAnsi="Cascadia Code PL" w:cs="Cascadia Code PL"/>
          <w:color w:val="00B0F0"/>
          <w:lang w:val="es-CO"/>
        </w:rPr>
        <w:t>Editar (C Object)</w:t>
      </w:r>
    </w:p>
    <w:p w14:paraId="4389964D" w14:textId="77A447A8" w:rsidR="00DF258D"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lang w:val="es-CO"/>
        </w:rPr>
        <w:t xml:space="preserve">C </w:t>
      </w:r>
      <w:r w:rsidRPr="00DF258D">
        <w:rPr>
          <w:rFonts w:ascii="Cascadia Code PL" w:hAnsi="Cascadia Code PL" w:cs="Cascadia Code PL"/>
          <w:lang w:val="es-CO"/>
        </w:rPr>
        <w:sym w:font="Wingdings" w:char="F0E0"/>
      </w:r>
      <w:r>
        <w:rPr>
          <w:rFonts w:ascii="Cascadia Code PL" w:hAnsi="Cascadia Code PL" w:cs="Cascadia Code PL"/>
          <w:lang w:val="es-CO"/>
        </w:rPr>
        <w:t xml:space="preserve"> Representa una Clase y Object representa.</w:t>
      </w:r>
    </w:p>
    <w:p w14:paraId="745DF84E" w14:textId="221E9B45" w:rsidR="00DF258D"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lang w:val="es-CO"/>
        </w:rPr>
        <w:lastRenderedPageBreak/>
        <w:t>Para Editar un objeto primero validamos su existencia, Sí este existe será editado, de lo contrario enviará una excepción.</w:t>
      </w:r>
    </w:p>
    <w:p w14:paraId="3A460B83" w14:textId="605A59A2" w:rsidR="00DF258D" w:rsidRPr="00DF258D"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lang w:val="es-CO"/>
        </w:rPr>
        <w:t xml:space="preserve">La validación Se hace directamente en la Clase </w:t>
      </w:r>
      <w:r w:rsidRPr="00DF258D">
        <w:rPr>
          <w:rFonts w:ascii="Cascadia Code PL" w:hAnsi="Cascadia Code PL" w:cs="Cascadia Code PL"/>
          <w:b/>
          <w:bCs/>
          <w:color w:val="00B0F0"/>
          <w:lang w:val="es-CO"/>
        </w:rPr>
        <w:t>InsertData</w:t>
      </w:r>
      <w:r w:rsidRPr="00DF258D">
        <w:rPr>
          <w:rFonts w:ascii="Cascadia Code PL" w:hAnsi="Cascadia Code PL" w:cs="Cascadia Code PL"/>
          <w:color w:val="00B0F0"/>
          <w:lang w:val="es-CO"/>
        </w:rPr>
        <w:t xml:space="preserve"> </w:t>
      </w:r>
      <w:r>
        <w:rPr>
          <w:rFonts w:ascii="Cascadia Code PL" w:hAnsi="Cascadia Code PL" w:cs="Cascadia Code PL"/>
          <w:lang w:val="es-CO"/>
        </w:rPr>
        <w:t xml:space="preserve">donde por las excepciones enviamos un mensaje </w:t>
      </w:r>
      <w:r w:rsidRPr="00DF258D">
        <w:rPr>
          <w:rFonts w:ascii="Cascadia Code PL" w:hAnsi="Cascadia Code PL" w:cs="Cascadia Code PL"/>
          <w:color w:val="404040" w:themeColor="text2" w:themeTint="BF"/>
          <w:lang w:val="es-CO"/>
        </w:rPr>
        <w:t>“Error al insertar Producto</w:t>
      </w:r>
      <w:r>
        <w:rPr>
          <w:rFonts w:ascii="Cascadia Code PL" w:hAnsi="Cascadia Code PL" w:cs="Cascadia Code PL"/>
          <w:color w:val="404040" w:themeColor="text2" w:themeTint="BF"/>
          <w:lang w:val="es-CO"/>
        </w:rPr>
        <w:t xml:space="preserve"> </w:t>
      </w:r>
      <w:r w:rsidRPr="00DF258D">
        <w:rPr>
          <w:rFonts w:ascii="Cascadia Code PL" w:hAnsi="Cascadia Code PL" w:cs="Cascadia Code PL"/>
          <w:color w:val="404040" w:themeColor="text2" w:themeTint="BF"/>
          <w:lang w:val="es-CO"/>
        </w:rPr>
        <w:t>(basados en este ejemplo): + Error recibido”</w:t>
      </w:r>
    </w:p>
    <w:p w14:paraId="3A40C15B" w14:textId="494DF492" w:rsidR="00DF258D" w:rsidRPr="00C42173" w:rsidRDefault="00DF258D" w:rsidP="00DF258D">
      <w:pPr>
        <w:pStyle w:val="Prrafodelista"/>
        <w:numPr>
          <w:ilvl w:val="0"/>
          <w:numId w:val="12"/>
        </w:numPr>
        <w:rPr>
          <w:rFonts w:ascii="Cascadia Code PL" w:hAnsi="Cascadia Code PL" w:cs="Cascadia Code PL"/>
          <w:lang w:val="es-CO"/>
        </w:rPr>
      </w:pPr>
      <w:r>
        <w:rPr>
          <w:rFonts w:ascii="Cascadia Code PL" w:hAnsi="Cascadia Code PL" w:cs="Cascadia Code PL"/>
          <w:color w:val="auto"/>
          <w:lang w:val="es-CO"/>
        </w:rPr>
        <w:t>Podemos estar seguros de que solo será editado si existe gracias a que estamos trabaja</w:t>
      </w:r>
      <w:r w:rsidR="00C42173">
        <w:rPr>
          <w:rFonts w:ascii="Cascadia Code PL" w:hAnsi="Cascadia Code PL" w:cs="Cascadia Code PL"/>
          <w:color w:val="auto"/>
          <w:lang w:val="es-CO"/>
        </w:rPr>
        <w:t>ndo con base de dato, ella se encarga de validar si el registro existe o no.</w:t>
      </w:r>
    </w:p>
    <w:p w14:paraId="7021DB77" w14:textId="0AF8525D" w:rsidR="00C42173" w:rsidRDefault="00C42173" w:rsidP="00C42173">
      <w:pPr>
        <w:ind w:left="360" w:firstLine="0"/>
        <w:rPr>
          <w:rFonts w:ascii="Cascadia Code PL" w:hAnsi="Cascadia Code PL" w:cs="Cascadia Code PL"/>
          <w:b/>
          <w:bCs/>
          <w:color w:val="00B0F0"/>
          <w:lang w:val="es-CO"/>
        </w:rPr>
      </w:pPr>
      <w:r w:rsidRPr="00C42173">
        <w:rPr>
          <w:rFonts w:ascii="Cascadia Code PL" w:hAnsi="Cascadia Code PL" w:cs="Cascadia Code PL"/>
          <w:b/>
          <w:bCs/>
          <w:color w:val="00B0F0"/>
          <w:lang w:val="es-CO"/>
        </w:rPr>
        <w:t>Ejemplo:</w:t>
      </w:r>
    </w:p>
    <w:p w14:paraId="719B4977" w14:textId="1F5A5887" w:rsidR="00C42173" w:rsidRDefault="00C42173" w:rsidP="00C42173">
      <w:pPr>
        <w:ind w:left="360" w:firstLine="0"/>
        <w:rPr>
          <w:rFonts w:ascii="Cascadia Code PL" w:hAnsi="Cascadia Code PL" w:cs="Cascadia Code PL"/>
          <w:b/>
          <w:bCs/>
          <w:color w:val="00B0F0"/>
          <w:lang w:val="es-CO"/>
        </w:rPr>
      </w:pPr>
      <w:r w:rsidRPr="00C42173">
        <w:rPr>
          <w:rFonts w:ascii="Cascadia Code PL" w:hAnsi="Cascadia Code PL" w:cs="Cascadia Code PL"/>
          <w:b/>
          <w:bCs/>
          <w:color w:val="00B0F0"/>
          <w:lang w:val="es-CO"/>
        </w:rPr>
        <w:drawing>
          <wp:anchor distT="0" distB="0" distL="114300" distR="114300" simplePos="0" relativeHeight="251658240" behindDoc="0" locked="0" layoutInCell="1" allowOverlap="1" wp14:anchorId="78FB2B00" wp14:editId="120FC5F2">
            <wp:simplePos x="0" y="0"/>
            <wp:positionH relativeFrom="column">
              <wp:posOffset>276110</wp:posOffset>
            </wp:positionH>
            <wp:positionV relativeFrom="paragraph">
              <wp:posOffset>1474701</wp:posOffset>
            </wp:positionV>
            <wp:extent cx="3949718" cy="31686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718" cy="3168650"/>
                    </a:xfrm>
                    <a:prstGeom prst="rect">
                      <a:avLst/>
                    </a:prstGeom>
                  </pic:spPr>
                </pic:pic>
              </a:graphicData>
            </a:graphic>
          </wp:anchor>
        </w:drawing>
      </w:r>
      <w:r w:rsidRPr="00C42173">
        <w:rPr>
          <w:rFonts w:ascii="Cascadia Code PL" w:hAnsi="Cascadia Code PL" w:cs="Cascadia Code PL"/>
          <w:b/>
          <w:bCs/>
          <w:color w:val="00B0F0"/>
          <w:lang w:val="es-CO"/>
        </w:rPr>
        <w:drawing>
          <wp:inline distT="0" distB="0" distL="0" distR="0" wp14:anchorId="299D36D3" wp14:editId="213A4DBE">
            <wp:extent cx="5731510" cy="126746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7460"/>
                    </a:xfrm>
                    <a:prstGeom prst="rect">
                      <a:avLst/>
                    </a:prstGeom>
                  </pic:spPr>
                </pic:pic>
              </a:graphicData>
            </a:graphic>
          </wp:inline>
        </w:drawing>
      </w:r>
    </w:p>
    <w:p w14:paraId="670967EA" w14:textId="4A6BA9B5" w:rsidR="00C42173" w:rsidRDefault="00C42173">
      <w:pPr>
        <w:rPr>
          <w:rFonts w:ascii="Cascadia Code PL" w:hAnsi="Cascadia Code PL" w:cs="Cascadia Code PL"/>
          <w:b/>
          <w:bCs/>
          <w:color w:val="00B0F0"/>
          <w:lang w:val="es-CO"/>
        </w:rPr>
      </w:pPr>
      <w:r>
        <w:rPr>
          <w:rFonts w:ascii="Cascadia Code PL" w:hAnsi="Cascadia Code PL" w:cs="Cascadia Code PL"/>
          <w:b/>
          <w:bCs/>
          <w:color w:val="00B0F0"/>
          <w:lang w:val="es-CO"/>
        </w:rPr>
        <w:br w:type="page"/>
      </w:r>
    </w:p>
    <w:p w14:paraId="6F56F3CF" w14:textId="07684C22" w:rsidR="00C42173" w:rsidRDefault="00C42173" w:rsidP="00C42173">
      <w:pPr>
        <w:ind w:left="360" w:firstLine="0"/>
        <w:rPr>
          <w:rFonts w:ascii="Cascadia Code PL" w:hAnsi="Cascadia Code PL" w:cs="Cascadia Code PL"/>
          <w:color w:val="auto"/>
          <w:lang w:val="es-CO"/>
        </w:rPr>
      </w:pPr>
      <w:r>
        <w:rPr>
          <w:rFonts w:ascii="Cascadia Code PL" w:hAnsi="Cascadia Code PL" w:cs="Cascadia Code PL"/>
          <w:color w:val="auto"/>
          <w:lang w:val="es-CO"/>
        </w:rPr>
        <w:lastRenderedPageBreak/>
        <w:t xml:space="preserve">Podemos notar que la categoría no corresponde al Producto, por </w:t>
      </w:r>
      <w:r w:rsidR="000C7639">
        <w:rPr>
          <w:rFonts w:ascii="Cascadia Code PL" w:hAnsi="Cascadia Code PL" w:cs="Cascadia Code PL"/>
          <w:color w:val="auto"/>
          <w:lang w:val="es-CO"/>
        </w:rPr>
        <w:t>ende,</w:t>
      </w:r>
      <w:r>
        <w:rPr>
          <w:rFonts w:ascii="Cascadia Code PL" w:hAnsi="Cascadia Code PL" w:cs="Cascadia Code PL"/>
          <w:color w:val="auto"/>
          <w:lang w:val="es-CO"/>
        </w:rPr>
        <w:t xml:space="preserve"> vamos</w:t>
      </w:r>
      <w:r w:rsidR="000C7639">
        <w:rPr>
          <w:rFonts w:ascii="Cascadia Code PL" w:hAnsi="Cascadia Code PL" w:cs="Cascadia Code PL"/>
          <w:color w:val="auto"/>
          <w:lang w:val="es-CO"/>
        </w:rPr>
        <w:t xml:space="preserve"> a cambiarla.</w:t>
      </w:r>
    </w:p>
    <w:p w14:paraId="473D7BC2" w14:textId="56DD4D83" w:rsidR="000C7639" w:rsidRDefault="000C7639" w:rsidP="00C42173">
      <w:pPr>
        <w:ind w:left="360" w:firstLine="0"/>
        <w:rPr>
          <w:rFonts w:ascii="Cascadia Code PL" w:hAnsi="Cascadia Code PL" w:cs="Cascadia Code PL"/>
          <w:color w:val="auto"/>
          <w:lang w:val="es-CO"/>
        </w:rPr>
      </w:pPr>
      <w:r w:rsidRPr="000C7639">
        <w:rPr>
          <w:rFonts w:ascii="Cascadia Code PL" w:hAnsi="Cascadia Code PL" w:cs="Cascadia Code PL"/>
          <w:color w:val="auto"/>
          <w:lang w:val="es-CO"/>
        </w:rPr>
        <w:drawing>
          <wp:inline distT="0" distB="0" distL="0" distR="0" wp14:anchorId="4B9BA3ED" wp14:editId="70B47AF0">
            <wp:extent cx="5731510" cy="177292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72920"/>
                    </a:xfrm>
                    <a:prstGeom prst="rect">
                      <a:avLst/>
                    </a:prstGeom>
                  </pic:spPr>
                </pic:pic>
              </a:graphicData>
            </a:graphic>
          </wp:inline>
        </w:drawing>
      </w:r>
    </w:p>
    <w:p w14:paraId="02F36C0A" w14:textId="23C688E8" w:rsidR="000C7639" w:rsidRDefault="000C7639" w:rsidP="00C42173">
      <w:pPr>
        <w:ind w:left="360" w:firstLine="0"/>
        <w:rPr>
          <w:rFonts w:ascii="Cascadia Code PL" w:hAnsi="Cascadia Code PL" w:cs="Cascadia Code PL"/>
          <w:color w:val="auto"/>
          <w:lang w:val="es-CO"/>
        </w:rPr>
      </w:pPr>
      <w:r>
        <w:rPr>
          <w:rFonts w:ascii="Cascadia Code PL" w:hAnsi="Cascadia Code PL" w:cs="Cascadia Code PL"/>
          <w:color w:val="auto"/>
          <w:lang w:val="es-CO"/>
        </w:rPr>
        <w:t>Elegimos General, porque aún no registramos una categoría específica para las características.</w:t>
      </w:r>
    </w:p>
    <w:p w14:paraId="565CB501" w14:textId="127EED19" w:rsidR="000C7639" w:rsidRPr="00094604" w:rsidRDefault="000C7639" w:rsidP="00C42173">
      <w:pPr>
        <w:ind w:left="360" w:firstLine="0"/>
        <w:rPr>
          <w:rFonts w:ascii="Cascadia Code PL" w:hAnsi="Cascadia Code PL" w:cs="Cascadia Code PL"/>
          <w:b/>
          <w:bCs/>
          <w:color w:val="00B0F0"/>
          <w:lang w:val="es-CO"/>
        </w:rPr>
      </w:pPr>
      <w:r w:rsidRPr="00094604">
        <w:rPr>
          <w:rFonts w:ascii="Cascadia Code PL" w:hAnsi="Cascadia Code PL" w:cs="Cascadia Code PL"/>
          <w:b/>
          <w:bCs/>
          <w:color w:val="00B0F0"/>
          <w:lang w:val="es-CO"/>
        </w:rPr>
        <w:t>Resultado:</w:t>
      </w:r>
    </w:p>
    <w:p w14:paraId="2A5A9021" w14:textId="0DC053B2" w:rsidR="000C7639" w:rsidRDefault="000C7639" w:rsidP="000C7639">
      <w:pPr>
        <w:ind w:left="360" w:firstLine="0"/>
        <w:rPr>
          <w:rFonts w:ascii="Cascadia Code PL" w:hAnsi="Cascadia Code PL" w:cs="Cascadia Code PL"/>
          <w:b/>
          <w:bCs/>
          <w:color w:val="auto"/>
          <w:lang w:val="es-CO"/>
        </w:rPr>
      </w:pPr>
      <w:r w:rsidRPr="000C7639">
        <w:rPr>
          <w:rFonts w:ascii="Cascadia Code PL" w:hAnsi="Cascadia Code PL" w:cs="Cascadia Code PL"/>
          <w:b/>
          <w:bCs/>
          <w:color w:val="auto"/>
          <w:lang w:val="es-CO"/>
        </w:rPr>
        <w:drawing>
          <wp:inline distT="0" distB="0" distL="0" distR="0" wp14:anchorId="424F5A86" wp14:editId="50FCCFE5">
            <wp:extent cx="5731510" cy="519430"/>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9430"/>
                    </a:xfrm>
                    <a:prstGeom prst="rect">
                      <a:avLst/>
                    </a:prstGeom>
                  </pic:spPr>
                </pic:pic>
              </a:graphicData>
            </a:graphic>
          </wp:inline>
        </w:drawing>
      </w:r>
    </w:p>
    <w:p w14:paraId="26577C6D" w14:textId="20B7FA8D" w:rsidR="000C7639" w:rsidRDefault="000C7639" w:rsidP="000C7639">
      <w:pPr>
        <w:ind w:left="360" w:firstLine="0"/>
        <w:rPr>
          <w:rFonts w:ascii="Cascadia Code PL" w:hAnsi="Cascadia Code PL" w:cs="Cascadia Code PL"/>
          <w:b/>
          <w:bCs/>
          <w:color w:val="auto"/>
          <w:lang w:val="es-CO"/>
        </w:rPr>
      </w:pPr>
      <w:r w:rsidRPr="000C7639">
        <w:rPr>
          <w:rFonts w:ascii="Cascadia Code PL" w:hAnsi="Cascadia Code PL" w:cs="Cascadia Code PL"/>
          <w:b/>
          <w:bCs/>
          <w:color w:val="auto"/>
          <w:lang w:val="es-CO"/>
        </w:rPr>
        <w:drawing>
          <wp:inline distT="0" distB="0" distL="0" distR="0" wp14:anchorId="67C97214" wp14:editId="59294E91">
            <wp:extent cx="2583873" cy="2251411"/>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456" cy="2266731"/>
                    </a:xfrm>
                    <a:prstGeom prst="rect">
                      <a:avLst/>
                    </a:prstGeom>
                  </pic:spPr>
                </pic:pic>
              </a:graphicData>
            </a:graphic>
          </wp:inline>
        </w:drawing>
      </w:r>
    </w:p>
    <w:p w14:paraId="4D13BFF3" w14:textId="290F550D" w:rsidR="000C7639" w:rsidRDefault="000C7639" w:rsidP="000C7639">
      <w:pPr>
        <w:ind w:left="360" w:firstLine="0"/>
        <w:rPr>
          <w:rFonts w:ascii="Cascadia Code PL" w:hAnsi="Cascadia Code PL" w:cs="Cascadia Code PL"/>
          <w:color w:val="auto"/>
          <w:lang w:val="es-CO"/>
        </w:rPr>
      </w:pPr>
      <w:r>
        <w:rPr>
          <w:rFonts w:ascii="Cascadia Code PL" w:hAnsi="Cascadia Code PL" w:cs="Cascadia Code PL"/>
          <w:color w:val="auto"/>
          <w:lang w:val="es-CO"/>
        </w:rPr>
        <w:t>Como agregamos la categoría general, agreguemos una especifica para elementos de protección, usando el mismo editar.</w:t>
      </w:r>
    </w:p>
    <w:p w14:paraId="4C3E9ECD" w14:textId="0F8DB651" w:rsidR="000C7639" w:rsidRDefault="000C7639" w:rsidP="000C7639">
      <w:pPr>
        <w:ind w:left="360" w:firstLine="0"/>
        <w:rPr>
          <w:rFonts w:ascii="Cascadia Code PL" w:hAnsi="Cascadia Code PL" w:cs="Cascadia Code PL"/>
          <w:color w:val="auto"/>
          <w:lang w:val="es-CO"/>
        </w:rPr>
      </w:pPr>
      <w:r w:rsidRPr="000C7639">
        <w:rPr>
          <w:rFonts w:ascii="Cascadia Code PL" w:hAnsi="Cascadia Code PL" w:cs="Cascadia Code PL"/>
          <w:color w:val="auto"/>
          <w:lang w:val="es-CO"/>
        </w:rPr>
        <w:lastRenderedPageBreak/>
        <w:drawing>
          <wp:inline distT="0" distB="0" distL="0" distR="0" wp14:anchorId="7C6B1B94" wp14:editId="7BDAA3DA">
            <wp:extent cx="5731510" cy="2257425"/>
            <wp:effectExtent l="0" t="0" r="254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57425"/>
                    </a:xfrm>
                    <a:prstGeom prst="rect">
                      <a:avLst/>
                    </a:prstGeom>
                  </pic:spPr>
                </pic:pic>
              </a:graphicData>
            </a:graphic>
          </wp:inline>
        </w:drawing>
      </w:r>
    </w:p>
    <w:p w14:paraId="4A97F99F" w14:textId="115A9286" w:rsidR="00DE5F2D" w:rsidRDefault="00DE5F2D" w:rsidP="000C7639">
      <w:pPr>
        <w:ind w:left="360" w:firstLine="0"/>
        <w:rPr>
          <w:rFonts w:ascii="Cascadia Code PL" w:hAnsi="Cascadia Code PL" w:cs="Cascadia Code PL"/>
          <w:color w:val="auto"/>
          <w:lang w:val="es-CO"/>
        </w:rPr>
      </w:pPr>
      <w:r w:rsidRPr="00DE5F2D">
        <w:rPr>
          <w:rFonts w:ascii="Cascadia Code PL" w:hAnsi="Cascadia Code PL" w:cs="Cascadia Code PL"/>
          <w:color w:val="auto"/>
          <w:lang w:val="es-CO"/>
        </w:rPr>
        <w:drawing>
          <wp:inline distT="0" distB="0" distL="0" distR="0" wp14:anchorId="7431434A" wp14:editId="20EF52F7">
            <wp:extent cx="4124901" cy="3572374"/>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3572374"/>
                    </a:xfrm>
                    <a:prstGeom prst="rect">
                      <a:avLst/>
                    </a:prstGeom>
                  </pic:spPr>
                </pic:pic>
              </a:graphicData>
            </a:graphic>
          </wp:inline>
        </w:drawing>
      </w:r>
    </w:p>
    <w:p w14:paraId="5AB3CD49" w14:textId="7647E9B6" w:rsidR="00DE5F2D" w:rsidRDefault="00DE5F2D" w:rsidP="000C7639">
      <w:pPr>
        <w:ind w:left="360" w:firstLine="0"/>
        <w:rPr>
          <w:rFonts w:ascii="Cascadia Code PL" w:hAnsi="Cascadia Code PL" w:cs="Cascadia Code PL"/>
          <w:color w:val="auto"/>
          <w:lang w:val="es-CO"/>
        </w:rPr>
      </w:pPr>
      <w:r>
        <w:rPr>
          <w:rFonts w:ascii="Cascadia Code PL" w:hAnsi="Cascadia Code PL" w:cs="Cascadia Code PL"/>
          <w:color w:val="auto"/>
          <w:lang w:val="es-CO"/>
        </w:rPr>
        <w:t>Podemos ver que ahora la categoría ha cambiado a la nueva categoría agregada.</w:t>
      </w:r>
    </w:p>
    <w:p w14:paraId="3FDDEFD1" w14:textId="1540701C" w:rsidR="00DE5F2D" w:rsidRPr="00094604" w:rsidRDefault="00094604" w:rsidP="00094604">
      <w:pPr>
        <w:pStyle w:val="Ttulo2"/>
        <w:rPr>
          <w:rFonts w:ascii="Cascadia Code PL" w:hAnsi="Cascadia Code PL" w:cs="Cascadia Code PL"/>
          <w:color w:val="00B0F0"/>
          <w:lang w:val="es-CO"/>
        </w:rPr>
      </w:pPr>
      <w:r w:rsidRPr="00094604">
        <w:rPr>
          <w:rFonts w:ascii="Cascadia Code PL" w:hAnsi="Cascadia Code PL" w:cs="Cascadia Code PL"/>
          <w:color w:val="00B0F0"/>
          <w:lang w:val="es-CO"/>
        </w:rPr>
        <w:t>Eliminar (C Object)</w:t>
      </w:r>
    </w:p>
    <w:p w14:paraId="3F2C84AF" w14:textId="421954FB" w:rsidR="00094604" w:rsidRPr="00094604" w:rsidRDefault="00094604" w:rsidP="00094604">
      <w:pPr>
        <w:pStyle w:val="Prrafodelista"/>
        <w:numPr>
          <w:ilvl w:val="0"/>
          <w:numId w:val="12"/>
        </w:numPr>
        <w:rPr>
          <w:rFonts w:ascii="Cascadia Code PL" w:hAnsi="Cascadia Code PL" w:cs="Cascadia Code PL"/>
          <w:color w:val="auto"/>
          <w:lang w:val="es-CO"/>
        </w:rPr>
      </w:pPr>
      <w:r w:rsidRPr="00094604">
        <w:rPr>
          <w:rFonts w:ascii="Cascadia Code PL" w:hAnsi="Cascadia Code PL" w:cs="Cascadia Code PL"/>
          <w:color w:val="auto"/>
          <w:lang w:val="es-CO"/>
        </w:rPr>
        <w:t xml:space="preserve">Igual que en todos los casos, C </w:t>
      </w:r>
      <w:r w:rsidRPr="00094604">
        <w:rPr>
          <w:rFonts w:ascii="Cascadia Code PL" w:hAnsi="Cascadia Code PL" w:cs="Cascadia Code PL"/>
          <w:color w:val="auto"/>
          <w:lang w:val="es-CO"/>
        </w:rPr>
        <w:sym w:font="Wingdings" w:char="F0E0"/>
      </w:r>
      <w:r w:rsidRPr="00094604">
        <w:rPr>
          <w:rFonts w:ascii="Cascadia Code PL" w:hAnsi="Cascadia Code PL" w:cs="Cascadia Code PL"/>
          <w:color w:val="auto"/>
          <w:lang w:val="es-CO"/>
        </w:rPr>
        <w:t xml:space="preserve"> representa una Clase y Object el callback de dicha instancia.</w:t>
      </w:r>
    </w:p>
    <w:p w14:paraId="33BF0493" w14:textId="12D673C0" w:rsidR="00094604" w:rsidRDefault="00094604" w:rsidP="00094604">
      <w:pPr>
        <w:pStyle w:val="Prrafodelista"/>
        <w:numPr>
          <w:ilvl w:val="0"/>
          <w:numId w:val="12"/>
        </w:numPr>
        <w:rPr>
          <w:rFonts w:ascii="Cascadia Code PL" w:hAnsi="Cascadia Code PL" w:cs="Cascadia Code PL"/>
          <w:b/>
          <w:bCs/>
          <w:color w:val="auto"/>
          <w:lang w:val="es-CO"/>
        </w:rPr>
      </w:pPr>
      <w:r w:rsidRPr="00094604">
        <w:rPr>
          <w:rFonts w:ascii="Cascadia Code PL" w:hAnsi="Cascadia Code PL" w:cs="Cascadia Code PL"/>
          <w:color w:val="auto"/>
          <w:lang w:val="es-CO"/>
        </w:rPr>
        <w:lastRenderedPageBreak/>
        <w:t>Para eliminar Usamos a la clase DeleteData, ya creada también para manejar solicitudes DELETE a nue</w:t>
      </w:r>
      <w:r>
        <w:rPr>
          <w:rFonts w:ascii="Cascadia Code PL" w:hAnsi="Cascadia Code PL" w:cs="Cascadia Code PL"/>
          <w:color w:val="auto"/>
          <w:lang w:val="es-CO"/>
        </w:rPr>
        <w:t>s</w:t>
      </w:r>
      <w:r w:rsidRPr="00094604">
        <w:rPr>
          <w:rFonts w:ascii="Cascadia Code PL" w:hAnsi="Cascadia Code PL" w:cs="Cascadia Code PL"/>
          <w:color w:val="auto"/>
          <w:lang w:val="es-CO"/>
        </w:rPr>
        <w:t>tra base de datos, usando la siguiente sentencia</w:t>
      </w:r>
      <w:r>
        <w:rPr>
          <w:rFonts w:ascii="Cascadia Code PL" w:hAnsi="Cascadia Code PL" w:cs="Cascadia Code PL"/>
          <w:b/>
          <w:bCs/>
          <w:color w:val="auto"/>
          <w:lang w:val="es-CO"/>
        </w:rPr>
        <w:t xml:space="preserve"> SQL </w:t>
      </w:r>
    </w:p>
    <w:p w14:paraId="4FC72670" w14:textId="5F6A1C11" w:rsidR="00DA5C94" w:rsidRPr="00DA5C94" w:rsidRDefault="00DA5C94" w:rsidP="00DA5C94">
      <w:pPr>
        <w:pStyle w:val="NormalWeb"/>
        <w:pBdr>
          <w:top w:val="single" w:sz="6" w:space="2" w:color="888888"/>
          <w:left w:val="single" w:sz="6" w:space="2" w:color="888888"/>
          <w:bottom w:val="single" w:sz="6" w:space="2" w:color="888888"/>
          <w:right w:val="single" w:sz="6" w:space="0"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241112077"/>
        <w:rPr>
          <w:rFonts w:ascii="Cascadia Code PL" w:hAnsi="Cascadia Code PL" w:cs="Cascadia Code PL"/>
          <w:color w:val="777777"/>
          <w:sz w:val="18"/>
          <w:szCs w:val="18"/>
          <w:lang w:val="en-US"/>
        </w:rPr>
      </w:pPr>
      <w:r w:rsidRPr="00DA5C94">
        <w:rPr>
          <w:rFonts w:ascii="Cascadia Code PL" w:hAnsi="Cascadia Code PL" w:cs="Cascadia Code PL"/>
          <w:color w:val="92D050"/>
          <w:sz w:val="18"/>
          <w:szCs w:val="18"/>
          <w:lang w:val="en-US"/>
        </w:rPr>
        <w:t xml:space="preserve">“DELETE FROM “ </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FFC000"/>
          <w:sz w:val="18"/>
          <w:szCs w:val="18"/>
          <w:lang w:val="en-US"/>
        </w:rPr>
        <w:t xml:space="preserve">table </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92D050"/>
          <w:sz w:val="18"/>
          <w:szCs w:val="18"/>
          <w:lang w:val="en-US"/>
        </w:rPr>
        <w:t xml:space="preserve">“ WHERE “ </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b/>
          <w:bCs/>
          <w:color w:val="66CCFF"/>
          <w:sz w:val="18"/>
          <w:szCs w:val="18"/>
          <w:lang w:val="en-US"/>
        </w:rPr>
        <w:t>where</w:t>
      </w:r>
      <w:r w:rsidRPr="00DA5C94">
        <w:rPr>
          <w:rFonts w:ascii="Cascadia Code PL" w:hAnsi="Cascadia Code PL" w:cs="Cascadia Code PL"/>
          <w:color w:val="FFFFFF"/>
          <w:sz w:val="18"/>
          <w:szCs w:val="18"/>
          <w:lang w:val="en-US"/>
        </w:rPr>
        <w:t xml:space="preserve"> + </w:t>
      </w:r>
      <w:r w:rsidRPr="00DA5C94">
        <w:rPr>
          <w:rFonts w:ascii="Cascadia Code PL" w:hAnsi="Cascadia Code PL" w:cs="Cascadia Code PL"/>
          <w:color w:val="92D050"/>
          <w:sz w:val="18"/>
          <w:szCs w:val="18"/>
          <w:lang w:val="en-US"/>
        </w:rPr>
        <w:t>“ = ?”</w:t>
      </w:r>
    </w:p>
    <w:p w14:paraId="02ADB2D4" w14:textId="53DEAC24" w:rsidR="00094604" w:rsidRDefault="00094604" w:rsidP="00094604">
      <w:pPr>
        <w:pStyle w:val="Prrafodelista"/>
        <w:rPr>
          <w:rFonts w:ascii="Cascadia Code PL" w:hAnsi="Cascadia Code PL" w:cs="Cascadia Code PL"/>
          <w:color w:val="auto"/>
          <w:lang w:val="es-CO"/>
        </w:rPr>
      </w:pPr>
      <w:r w:rsidRPr="00094604">
        <w:rPr>
          <w:rFonts w:ascii="Cascadia Code PL" w:hAnsi="Cascadia Code PL" w:cs="Cascadia Code PL"/>
          <w:color w:val="auto"/>
          <w:lang w:val="es-CO"/>
        </w:rPr>
        <w:t xml:space="preserve">Donde </w:t>
      </w:r>
      <w:r w:rsidR="00354EDB">
        <w:rPr>
          <w:rFonts w:ascii="Cascadia Code PL" w:hAnsi="Cascadia Code PL" w:cs="Cascadia Code PL"/>
          <w:b/>
          <w:bCs/>
          <w:color w:val="auto"/>
          <w:lang w:val="es-CO"/>
        </w:rPr>
        <w:t>table</w:t>
      </w:r>
      <w:r w:rsidRPr="00094604">
        <w:rPr>
          <w:rFonts w:ascii="Cascadia Code PL" w:hAnsi="Cascadia Code PL" w:cs="Cascadia Code PL"/>
          <w:b/>
          <w:bCs/>
          <w:color w:val="auto"/>
          <w:lang w:val="es-CO"/>
        </w:rPr>
        <w:t xml:space="preserve"> </w:t>
      </w:r>
      <w:r w:rsidRPr="00094604">
        <w:rPr>
          <w:rFonts w:ascii="Cascadia Code PL" w:hAnsi="Cascadia Code PL" w:cs="Cascadia Code PL"/>
          <w:color w:val="auto"/>
          <w:lang w:val="es-CO"/>
        </w:rPr>
        <w:t xml:space="preserve">y </w:t>
      </w:r>
      <w:r w:rsidRPr="00094604">
        <w:rPr>
          <w:rFonts w:ascii="Cascadia Code PL" w:hAnsi="Cascadia Code PL" w:cs="Cascadia Code PL"/>
          <w:b/>
          <w:bCs/>
          <w:color w:val="auto"/>
          <w:lang w:val="es-CO"/>
        </w:rPr>
        <w:t xml:space="preserve">where </w:t>
      </w:r>
      <w:r>
        <w:rPr>
          <w:rFonts w:ascii="Cascadia Code PL" w:hAnsi="Cascadia Code PL" w:cs="Cascadia Code PL"/>
          <w:color w:val="auto"/>
          <w:lang w:val="es-CO"/>
        </w:rPr>
        <w:t>son pasados como parámetros a nuestra función:</w:t>
      </w:r>
    </w:p>
    <w:p w14:paraId="2288B850" w14:textId="5FFDC3AB" w:rsidR="00094604" w:rsidRDefault="00094604" w:rsidP="00094604">
      <w:pPr>
        <w:pStyle w:val="Prrafodelista"/>
        <w:rPr>
          <w:rFonts w:ascii="Cascadia Code PL" w:hAnsi="Cascadia Code PL" w:cs="Cascadia Code PL"/>
          <w:b/>
          <w:bCs/>
          <w:color w:val="auto"/>
          <w:lang w:val="en-US"/>
        </w:rPr>
      </w:pPr>
      <w:r w:rsidRPr="00354EDB">
        <w:rPr>
          <w:rFonts w:ascii="Cascadia Code PL" w:hAnsi="Cascadia Code PL" w:cs="Cascadia Code PL"/>
          <w:b/>
          <w:bCs/>
          <w:color w:val="auto"/>
          <w:lang w:val="en-US"/>
        </w:rPr>
        <w:t xml:space="preserve">DeleteData.DeleteTable(String </w:t>
      </w:r>
      <w:r w:rsidR="00354EDB" w:rsidRPr="00354EDB">
        <w:rPr>
          <w:rFonts w:ascii="Cascadia Code PL" w:hAnsi="Cascadia Code PL" w:cs="Cascadia Code PL"/>
          <w:b/>
          <w:bCs/>
          <w:color w:val="auto"/>
          <w:lang w:val="en-US"/>
        </w:rPr>
        <w:t>table</w:t>
      </w:r>
      <w:r w:rsidRPr="00354EDB">
        <w:rPr>
          <w:rFonts w:ascii="Cascadia Code PL" w:hAnsi="Cascadia Code PL" w:cs="Cascadia Code PL"/>
          <w:b/>
          <w:bCs/>
          <w:color w:val="auto"/>
          <w:lang w:val="en-US"/>
        </w:rPr>
        <w:t>,</w:t>
      </w:r>
      <w:r w:rsidR="00354EDB">
        <w:rPr>
          <w:rFonts w:ascii="Cascadia Code PL" w:hAnsi="Cascadia Code PL" w:cs="Cascadia Code PL"/>
          <w:b/>
          <w:bCs/>
          <w:color w:val="auto"/>
          <w:lang w:val="en-US"/>
        </w:rPr>
        <w:t xml:space="preserve"> </w:t>
      </w:r>
      <w:r w:rsidRPr="00354EDB">
        <w:rPr>
          <w:rFonts w:ascii="Cascadia Code PL" w:hAnsi="Cascadia Code PL" w:cs="Cascadia Code PL"/>
          <w:b/>
          <w:bCs/>
          <w:color w:val="auto"/>
          <w:lang w:val="en-US"/>
        </w:rPr>
        <w:t>String where,</w:t>
      </w:r>
      <w:r w:rsidR="00354EDB">
        <w:rPr>
          <w:rFonts w:ascii="Cascadia Code PL" w:hAnsi="Cascadia Code PL" w:cs="Cascadia Code PL"/>
          <w:b/>
          <w:bCs/>
          <w:color w:val="auto"/>
          <w:lang w:val="en-US"/>
        </w:rPr>
        <w:t xml:space="preserve"> </w:t>
      </w:r>
      <w:r w:rsidRPr="00354EDB">
        <w:rPr>
          <w:rFonts w:ascii="Cascadia Code PL" w:hAnsi="Cascadia Code PL" w:cs="Cascadia Code PL"/>
          <w:b/>
          <w:bCs/>
          <w:color w:val="auto"/>
          <w:lang w:val="en-US"/>
        </w:rPr>
        <w:t xml:space="preserve">int </w:t>
      </w:r>
      <w:r w:rsidR="00354EDB" w:rsidRPr="00354EDB">
        <w:rPr>
          <w:rFonts w:ascii="Cascadia Code PL" w:hAnsi="Cascadia Code PL" w:cs="Cascadia Code PL"/>
          <w:b/>
          <w:bCs/>
          <w:color w:val="auto"/>
          <w:lang w:val="en-US"/>
        </w:rPr>
        <w:t>codigo)</w:t>
      </w:r>
    </w:p>
    <w:p w14:paraId="2548687D" w14:textId="4643463C" w:rsidR="00354EDB" w:rsidRDefault="00354EDB" w:rsidP="00094604">
      <w:pPr>
        <w:pStyle w:val="Prrafodelista"/>
        <w:rPr>
          <w:rFonts w:ascii="Cascadia Code PL" w:hAnsi="Cascadia Code PL" w:cs="Cascadia Code PL"/>
          <w:color w:val="auto"/>
          <w:lang w:val="es-CO"/>
        </w:rPr>
      </w:pPr>
      <w:r w:rsidRPr="00354EDB">
        <w:rPr>
          <w:rFonts w:ascii="Cascadia Code PL" w:hAnsi="Cascadia Code PL" w:cs="Cascadia Code PL"/>
          <w:color w:val="auto"/>
          <w:lang w:val="es-CO"/>
        </w:rPr>
        <w:t xml:space="preserve">Y </w:t>
      </w:r>
      <w:r w:rsidRPr="00354EDB">
        <w:rPr>
          <w:rFonts w:ascii="Cascadia Code PL" w:hAnsi="Cascadia Code PL" w:cs="Cascadia Code PL"/>
          <w:b/>
          <w:bCs/>
          <w:color w:val="auto"/>
          <w:lang w:val="es-CO"/>
        </w:rPr>
        <w:t>?</w:t>
      </w:r>
      <w:r w:rsidRPr="00354EDB">
        <w:rPr>
          <w:rFonts w:ascii="Cascadia Code PL" w:hAnsi="Cascadia Code PL" w:cs="Cascadia Code PL"/>
          <w:color w:val="auto"/>
          <w:lang w:val="es-CO"/>
        </w:rPr>
        <w:t xml:space="preserve"> es un </w:t>
      </w:r>
      <w:r>
        <w:rPr>
          <w:rFonts w:ascii="Cascadia Code PL" w:hAnsi="Cascadia Code PL" w:cs="Cascadia Code PL"/>
          <w:color w:val="auto"/>
          <w:lang w:val="es-CO"/>
        </w:rPr>
        <w:t>argumento sql que será parseado antes de insertarlo para evitar inyecciones sql.</w:t>
      </w:r>
    </w:p>
    <w:p w14:paraId="1DEA402B" w14:textId="4BA728F9" w:rsidR="00354EDB" w:rsidRDefault="00354EDB" w:rsidP="00094604">
      <w:pPr>
        <w:pStyle w:val="Prrafodelista"/>
        <w:rPr>
          <w:rFonts w:ascii="Cascadia Code PL" w:hAnsi="Cascadia Code PL" w:cs="Cascadia Code PL"/>
          <w:b/>
          <w:bCs/>
          <w:color w:val="00B0F0"/>
          <w:lang w:val="es-CO"/>
        </w:rPr>
      </w:pPr>
      <w:r w:rsidRPr="00354EDB">
        <w:rPr>
          <w:rFonts w:ascii="Cascadia Code PL" w:hAnsi="Cascadia Code PL" w:cs="Cascadia Code PL"/>
          <w:b/>
          <w:bCs/>
          <w:color w:val="00B0F0"/>
          <w:lang w:val="es-CO"/>
        </w:rPr>
        <w:t>Ejemplo:</w:t>
      </w:r>
    </w:p>
    <w:p w14:paraId="66DBAE3F" w14:textId="3B7BA24C" w:rsidR="00354EDB" w:rsidRDefault="00354EDB"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En este caso crearemos un menú para seleccionar un producto y eliminarlo.</w:t>
      </w:r>
    </w:p>
    <w:p w14:paraId="110E00D3" w14:textId="6FA3C46A" w:rsidR="00354EDB" w:rsidRDefault="00354EDB" w:rsidP="00094604">
      <w:pPr>
        <w:pStyle w:val="Prrafodelista"/>
        <w:rPr>
          <w:rFonts w:ascii="Cascadia Code PL" w:hAnsi="Cascadia Code PL" w:cs="Cascadia Code PL"/>
          <w:color w:val="auto"/>
          <w:lang w:val="es-CO"/>
        </w:rPr>
      </w:pPr>
      <w:r w:rsidRPr="00354EDB">
        <w:rPr>
          <w:rFonts w:ascii="Cascadia Code PL" w:hAnsi="Cascadia Code PL" w:cs="Cascadia Code PL"/>
          <w:color w:val="auto"/>
          <w:lang w:val="es-CO"/>
        </w:rPr>
        <w:drawing>
          <wp:inline distT="0" distB="0" distL="0" distR="0" wp14:anchorId="1482C99C" wp14:editId="6943F891">
            <wp:extent cx="5731510" cy="165862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58620"/>
                    </a:xfrm>
                    <a:prstGeom prst="rect">
                      <a:avLst/>
                    </a:prstGeom>
                  </pic:spPr>
                </pic:pic>
              </a:graphicData>
            </a:graphic>
          </wp:inline>
        </w:drawing>
      </w:r>
    </w:p>
    <w:p w14:paraId="78B30C5E" w14:textId="177422DA" w:rsidR="00354EDB" w:rsidRDefault="00354EDB"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 xml:space="preserve">El </w:t>
      </w:r>
      <w:r>
        <w:rPr>
          <w:rFonts w:ascii="Cascadia Code PL" w:hAnsi="Cascadia Code PL" w:cs="Cascadia Code PL"/>
          <w:b/>
          <w:bCs/>
          <w:color w:val="auto"/>
          <w:lang w:val="es-CO"/>
        </w:rPr>
        <w:t>for</w:t>
      </w:r>
      <w:r>
        <w:rPr>
          <w:rFonts w:ascii="Cascadia Code PL" w:hAnsi="Cascadia Code PL" w:cs="Cascadia Code PL"/>
          <w:color w:val="auto"/>
          <w:lang w:val="es-CO"/>
        </w:rPr>
        <w:t xml:space="preserve"> se encargará de mostrar todos los elementos de la lista, </w:t>
      </w:r>
      <w:r w:rsidR="003918E2">
        <w:rPr>
          <w:rFonts w:ascii="Cascadia Code PL" w:hAnsi="Cascadia Code PL" w:cs="Cascadia Code PL"/>
          <w:b/>
          <w:bCs/>
          <w:color w:val="auto"/>
          <w:lang w:val="es-CO"/>
        </w:rPr>
        <w:t>IdProductoEliminar</w:t>
      </w:r>
      <w:r w:rsidR="003918E2">
        <w:rPr>
          <w:rFonts w:ascii="Cascadia Code PL" w:hAnsi="Cascadia Code PL" w:cs="Cascadia Code PL"/>
          <w:color w:val="auto"/>
          <w:lang w:val="es-CO"/>
        </w:rPr>
        <w:t xml:space="preserve"> se encargará de almacenar el id del producto seleccionado y el </w:t>
      </w:r>
      <w:r w:rsidR="003918E2">
        <w:rPr>
          <w:rFonts w:ascii="Cascadia Code PL" w:hAnsi="Cascadia Code PL" w:cs="Cascadia Code PL"/>
          <w:b/>
          <w:bCs/>
          <w:color w:val="auto"/>
          <w:lang w:val="es-CO"/>
        </w:rPr>
        <w:t>DeleteData.DeleteTable</w:t>
      </w:r>
      <w:r w:rsidR="003918E2">
        <w:rPr>
          <w:rFonts w:ascii="Cascadia Code PL" w:hAnsi="Cascadia Code PL" w:cs="Cascadia Code PL"/>
          <w:color w:val="auto"/>
          <w:lang w:val="es-CO"/>
        </w:rPr>
        <w:t xml:space="preserve"> se </w:t>
      </w:r>
      <w:r w:rsidR="003918E2">
        <w:rPr>
          <w:rFonts w:ascii="Cascadia Code PL" w:hAnsi="Cascadia Code PL" w:cs="Cascadia Code PL"/>
          <w:color w:val="auto"/>
          <w:lang w:val="es-CO"/>
        </w:rPr>
        <w:lastRenderedPageBreak/>
        <w:t>encargará de eliminar el registro de ese producto en especifico.</w:t>
      </w:r>
    </w:p>
    <w:p w14:paraId="5D69D152" w14:textId="090C67A6" w:rsidR="003918E2" w:rsidRDefault="003918E2" w:rsidP="00094604">
      <w:pPr>
        <w:pStyle w:val="Prrafodelista"/>
        <w:rPr>
          <w:rFonts w:ascii="Cascadia Code PL" w:hAnsi="Cascadia Code PL" w:cs="Cascadia Code PL"/>
          <w:color w:val="auto"/>
          <w:lang w:val="es-CO"/>
        </w:rPr>
      </w:pPr>
      <w:r w:rsidRPr="003918E2">
        <w:rPr>
          <w:rFonts w:ascii="Cascadia Code PL" w:hAnsi="Cascadia Code PL" w:cs="Cascadia Code PL"/>
          <w:color w:val="auto"/>
          <w:lang w:val="es-CO"/>
        </w:rPr>
        <w:drawing>
          <wp:inline distT="0" distB="0" distL="0" distR="0" wp14:anchorId="26CEC5F9" wp14:editId="658DB959">
            <wp:extent cx="3715268" cy="184810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5268" cy="1848108"/>
                    </a:xfrm>
                    <a:prstGeom prst="rect">
                      <a:avLst/>
                    </a:prstGeom>
                  </pic:spPr>
                </pic:pic>
              </a:graphicData>
            </a:graphic>
          </wp:inline>
        </w:drawing>
      </w:r>
    </w:p>
    <w:p w14:paraId="3BF0F664" w14:textId="714E5BC8" w:rsidR="003918E2" w:rsidRDefault="003918E2"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Eliminaremos la Bolsa Desechable solo para probar el correcto funcionamiento de</w:t>
      </w:r>
      <w:r w:rsidR="008A2D91">
        <w:rPr>
          <w:rFonts w:ascii="Cascadia Code PL" w:hAnsi="Cascadia Code PL" w:cs="Cascadia Code PL"/>
          <w:color w:val="auto"/>
          <w:lang w:val="es-CO"/>
        </w:rPr>
        <w:t>l eliminar.</w:t>
      </w:r>
    </w:p>
    <w:p w14:paraId="6623F13A" w14:textId="222B864A" w:rsidR="008A2D91" w:rsidRDefault="008A2D91" w:rsidP="00094604">
      <w:pPr>
        <w:pStyle w:val="Prrafodelista"/>
        <w:rPr>
          <w:rFonts w:ascii="Cascadia Code PL" w:hAnsi="Cascadia Code PL" w:cs="Cascadia Code PL"/>
          <w:b/>
          <w:bCs/>
          <w:color w:val="auto"/>
          <w:lang w:val="es-CO"/>
        </w:rPr>
      </w:pPr>
      <w:r>
        <w:rPr>
          <w:rFonts w:ascii="Cascadia Code PL" w:hAnsi="Cascadia Code PL" w:cs="Cascadia Code PL"/>
          <w:b/>
          <w:bCs/>
          <w:color w:val="auto"/>
          <w:lang w:val="es-CO"/>
        </w:rPr>
        <w:t>Resultado:</w:t>
      </w:r>
    </w:p>
    <w:p w14:paraId="7ACB8FA9" w14:textId="1A632693" w:rsidR="008A2D91" w:rsidRDefault="008A2D91" w:rsidP="00094604">
      <w:pPr>
        <w:pStyle w:val="Prrafodelista"/>
        <w:rPr>
          <w:rFonts w:ascii="Cascadia Code PL" w:hAnsi="Cascadia Code PL" w:cs="Cascadia Code PL"/>
          <w:b/>
          <w:bCs/>
          <w:color w:val="auto"/>
          <w:lang w:val="es-CO"/>
        </w:rPr>
      </w:pPr>
      <w:r w:rsidRPr="008A2D91">
        <w:rPr>
          <w:rFonts w:ascii="Cascadia Code PL" w:hAnsi="Cascadia Code PL" w:cs="Cascadia Code PL"/>
          <w:b/>
          <w:bCs/>
          <w:color w:val="auto"/>
          <w:lang w:val="es-CO"/>
        </w:rPr>
        <w:drawing>
          <wp:inline distT="0" distB="0" distL="0" distR="0" wp14:anchorId="3D3743DB" wp14:editId="0C32F810">
            <wp:extent cx="5277587" cy="21720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7587" cy="2172003"/>
                    </a:xfrm>
                    <a:prstGeom prst="rect">
                      <a:avLst/>
                    </a:prstGeom>
                  </pic:spPr>
                </pic:pic>
              </a:graphicData>
            </a:graphic>
          </wp:inline>
        </w:drawing>
      </w:r>
    </w:p>
    <w:p w14:paraId="68CBA80C" w14:textId="2CE48B02" w:rsidR="008A2D91" w:rsidRDefault="008A2D91" w:rsidP="00094604">
      <w:pPr>
        <w:pStyle w:val="Prrafodelista"/>
        <w:rPr>
          <w:rFonts w:ascii="Cascadia Code PL" w:hAnsi="Cascadia Code PL" w:cs="Cascadia Code PL"/>
          <w:b/>
          <w:bCs/>
          <w:color w:val="auto"/>
          <w:lang w:val="es-CO"/>
        </w:rPr>
      </w:pPr>
      <w:r w:rsidRPr="008A2D91">
        <w:rPr>
          <w:rFonts w:ascii="Cascadia Code PL" w:hAnsi="Cascadia Code PL" w:cs="Cascadia Code PL"/>
          <w:b/>
          <w:bCs/>
          <w:color w:val="auto"/>
          <w:lang w:val="es-CO"/>
        </w:rPr>
        <w:lastRenderedPageBreak/>
        <w:drawing>
          <wp:inline distT="0" distB="0" distL="0" distR="0" wp14:anchorId="12E820FE" wp14:editId="0E7DA696">
            <wp:extent cx="4053477" cy="4073237"/>
            <wp:effectExtent l="0" t="0" r="444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2328" cy="4082131"/>
                    </a:xfrm>
                    <a:prstGeom prst="rect">
                      <a:avLst/>
                    </a:prstGeom>
                  </pic:spPr>
                </pic:pic>
              </a:graphicData>
            </a:graphic>
          </wp:inline>
        </w:drawing>
      </w:r>
    </w:p>
    <w:p w14:paraId="48C43373" w14:textId="00DF5113" w:rsidR="008A2D91" w:rsidRDefault="008A2D91" w:rsidP="00094604">
      <w:pPr>
        <w:pStyle w:val="Prrafodelista"/>
        <w:rPr>
          <w:rFonts w:ascii="Cascadia Code PL" w:hAnsi="Cascadia Code PL" w:cs="Cascadia Code PL"/>
          <w:color w:val="auto"/>
          <w:lang w:val="es-CO"/>
        </w:rPr>
      </w:pPr>
      <w:r>
        <w:rPr>
          <w:rFonts w:ascii="Cascadia Code PL" w:hAnsi="Cascadia Code PL" w:cs="Cascadia Code PL"/>
          <w:color w:val="auto"/>
          <w:lang w:val="es-CO"/>
        </w:rPr>
        <w:t>Podemos ver en la base de datos que ya no existe el producto, pero al recargar el mismo codigo de antes ahora también solo nos muestra los siguientes productos:</w:t>
      </w:r>
    </w:p>
    <w:p w14:paraId="65BB41F0" w14:textId="56B5A723" w:rsidR="008A2D91" w:rsidRPr="008A2D91" w:rsidRDefault="008A2D91" w:rsidP="00094604">
      <w:pPr>
        <w:pStyle w:val="Prrafodelista"/>
        <w:rPr>
          <w:rFonts w:ascii="Cascadia Code PL" w:hAnsi="Cascadia Code PL" w:cs="Cascadia Code PL"/>
          <w:color w:val="auto"/>
          <w:lang w:val="es-CO"/>
        </w:rPr>
      </w:pPr>
      <w:r w:rsidRPr="008A2D91">
        <w:rPr>
          <w:rFonts w:ascii="Cascadia Code PL" w:hAnsi="Cascadia Code PL" w:cs="Cascadia Code PL"/>
          <w:color w:val="auto"/>
          <w:lang w:val="es-CO"/>
        </w:rPr>
        <w:drawing>
          <wp:anchor distT="0" distB="0" distL="114300" distR="114300" simplePos="0" relativeHeight="251659264" behindDoc="0" locked="0" layoutInCell="1" allowOverlap="1" wp14:anchorId="09E76BC2" wp14:editId="35B6B3BE">
            <wp:simplePos x="0" y="0"/>
            <wp:positionH relativeFrom="column">
              <wp:posOffset>449811</wp:posOffset>
            </wp:positionH>
            <wp:positionV relativeFrom="paragraph">
              <wp:posOffset>3463</wp:posOffset>
            </wp:positionV>
            <wp:extent cx="3648584" cy="1295581"/>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8584" cy="1295581"/>
                    </a:xfrm>
                    <a:prstGeom prst="rect">
                      <a:avLst/>
                    </a:prstGeom>
                  </pic:spPr>
                </pic:pic>
              </a:graphicData>
            </a:graphic>
          </wp:anchor>
        </w:drawing>
      </w:r>
    </w:p>
    <w:p w14:paraId="39D0148F" w14:textId="11D9DAA3" w:rsidR="008A2D91" w:rsidRDefault="008A2D91" w:rsidP="00094604">
      <w:pPr>
        <w:pStyle w:val="Prrafodelista"/>
        <w:rPr>
          <w:rFonts w:ascii="Cascadia Code PL" w:hAnsi="Cascadia Code PL" w:cs="Cascadia Code PL"/>
          <w:b/>
          <w:bCs/>
          <w:color w:val="auto"/>
          <w:lang w:val="es-CO"/>
        </w:rPr>
      </w:pPr>
    </w:p>
    <w:p w14:paraId="6DA5486C" w14:textId="78D853B0" w:rsidR="008A2D91" w:rsidRDefault="008A2D91" w:rsidP="00094604">
      <w:pPr>
        <w:pStyle w:val="Prrafodelista"/>
        <w:rPr>
          <w:rFonts w:ascii="Cascadia Code PL" w:hAnsi="Cascadia Code PL" w:cs="Cascadia Code PL"/>
          <w:b/>
          <w:bCs/>
          <w:color w:val="auto"/>
          <w:lang w:val="es-CO"/>
        </w:rPr>
      </w:pPr>
    </w:p>
    <w:p w14:paraId="1E0F7BE7" w14:textId="53111539" w:rsidR="008A2D91" w:rsidRDefault="008A2D91" w:rsidP="00094604">
      <w:pPr>
        <w:pStyle w:val="Prrafodelista"/>
        <w:rPr>
          <w:rFonts w:ascii="Cascadia Code PL" w:hAnsi="Cascadia Code PL" w:cs="Cascadia Code PL"/>
          <w:b/>
          <w:bCs/>
          <w:color w:val="auto"/>
          <w:lang w:val="es-CO"/>
        </w:rPr>
      </w:pPr>
    </w:p>
    <w:p w14:paraId="51681069" w14:textId="204A6AC8" w:rsidR="008A2D91" w:rsidRDefault="008A2D91" w:rsidP="00094604">
      <w:pPr>
        <w:pStyle w:val="Prrafodelista"/>
        <w:rPr>
          <w:rFonts w:ascii="Cascadia Code PL" w:hAnsi="Cascadia Code PL" w:cs="Cascadia Code PL"/>
          <w:b/>
          <w:bCs/>
          <w:color w:val="auto"/>
          <w:lang w:val="es-CO"/>
        </w:rPr>
      </w:pPr>
    </w:p>
    <w:p w14:paraId="61EF3DF1" w14:textId="322824BD" w:rsidR="008A2D91" w:rsidRDefault="008A2D91" w:rsidP="00094604">
      <w:pPr>
        <w:pStyle w:val="Prrafodelista"/>
        <w:rPr>
          <w:rFonts w:ascii="Cascadia Code PL" w:hAnsi="Cascadia Code PL" w:cs="Cascadia Code PL"/>
          <w:b/>
          <w:bCs/>
          <w:color w:val="auto"/>
          <w:lang w:val="es-CO"/>
        </w:rPr>
      </w:pPr>
    </w:p>
    <w:p w14:paraId="49162680" w14:textId="71CFCD0C" w:rsidR="008A2D91" w:rsidRDefault="008A2D91" w:rsidP="00094604">
      <w:pPr>
        <w:pStyle w:val="Prrafodelista"/>
        <w:rPr>
          <w:rFonts w:ascii="Cascadia Code PL" w:hAnsi="Cascadia Code PL" w:cs="Cascadia Code PL"/>
          <w:b/>
          <w:bCs/>
          <w:color w:val="auto"/>
          <w:lang w:val="es-CO"/>
        </w:rPr>
      </w:pPr>
    </w:p>
    <w:p w14:paraId="137449E7" w14:textId="522F09B5" w:rsidR="008A2D91" w:rsidRDefault="008A2D91" w:rsidP="008A2D91">
      <w:pPr>
        <w:pStyle w:val="Ttulo2"/>
        <w:rPr>
          <w:rFonts w:ascii="Cascadia Code PL" w:hAnsi="Cascadia Code PL" w:cs="Cascadia Code PL"/>
          <w:color w:val="00B0F0"/>
          <w:lang w:val="es-CO"/>
        </w:rPr>
      </w:pPr>
      <w:r w:rsidRPr="008A2D91">
        <w:rPr>
          <w:rFonts w:ascii="Cascadia Code PL" w:hAnsi="Cascadia Code PL" w:cs="Cascadia Code PL"/>
          <w:color w:val="00B0F0"/>
          <w:lang w:val="es-CO"/>
        </w:rPr>
        <w:lastRenderedPageBreak/>
        <w:t>listarTodo()</w:t>
      </w:r>
    </w:p>
    <w:p w14:paraId="71943ED1" w14:textId="1C0AF894" w:rsidR="008A2D91" w:rsidRPr="008A2D91" w:rsidRDefault="008A2D91" w:rsidP="008A2D91">
      <w:pPr>
        <w:pStyle w:val="Prrafodelista"/>
        <w:numPr>
          <w:ilvl w:val="1"/>
          <w:numId w:val="14"/>
        </w:numPr>
        <w:rPr>
          <w:lang w:val="es-CO"/>
        </w:rPr>
      </w:pPr>
      <w:r>
        <w:rPr>
          <w:rFonts w:ascii="Cascadia Code PL" w:hAnsi="Cascadia Code PL" w:cs="Cascadia Code PL"/>
          <w:lang w:val="es-CO"/>
        </w:rPr>
        <w:t>Listar todo nos retorna todos los registros existentes en la base de datos (en un ArrayList&lt;Producto&gt; en este ejemplo). El ArrayList contiene C que seria la clase empleada en el CRUD.</w:t>
      </w:r>
    </w:p>
    <w:p w14:paraId="0AA195A3" w14:textId="1FA46F59" w:rsidR="008A2D91" w:rsidRDefault="008A2D91" w:rsidP="008A2D91">
      <w:pPr>
        <w:ind w:left="1080" w:firstLine="0"/>
        <w:rPr>
          <w:rFonts w:ascii="Cascadia Code PL" w:hAnsi="Cascadia Code PL" w:cs="Cascadia Code PL"/>
          <w:lang w:val="es-CO"/>
        </w:rPr>
      </w:pPr>
      <w:r w:rsidRPr="008A2D91">
        <w:rPr>
          <w:rFonts w:ascii="Cascadia Code PL" w:hAnsi="Cascadia Code PL" w:cs="Cascadia Code PL"/>
          <w:lang w:val="es-CO"/>
        </w:rPr>
        <w:t>Podemos ver el ejemplo anterior donde lo usamos para crear el menú de eliminar.</w:t>
      </w:r>
    </w:p>
    <w:p w14:paraId="0250753D" w14:textId="1D43FB08" w:rsidR="008A2D91" w:rsidRDefault="008A2D91" w:rsidP="008A2D91">
      <w:pPr>
        <w:ind w:left="1080" w:firstLine="0"/>
        <w:rPr>
          <w:rFonts w:ascii="Cascadia Code PL" w:hAnsi="Cascadia Code PL" w:cs="Cascadia Code PL"/>
          <w:lang w:val="es-CO"/>
        </w:rPr>
      </w:pPr>
      <w:r>
        <w:rPr>
          <w:rFonts w:ascii="Cascadia Code PL" w:hAnsi="Cascadia Code PL" w:cs="Cascadia Code PL"/>
          <w:lang w:val="es-CO"/>
        </w:rPr>
        <w:t>Sin embargo, ahora lo usaremos para solo listar los productos existentes:</w:t>
      </w:r>
    </w:p>
    <w:p w14:paraId="54023334" w14:textId="7E9949A1" w:rsidR="008A2D91" w:rsidRPr="006E4381" w:rsidRDefault="008A2D91" w:rsidP="008A2D91">
      <w:pPr>
        <w:ind w:left="1080" w:firstLine="0"/>
        <w:rPr>
          <w:rFonts w:ascii="Cascadia Code PL" w:hAnsi="Cascadia Code PL" w:cs="Cascadia Code PL"/>
          <w:b/>
          <w:bCs/>
          <w:color w:val="00B0F0"/>
          <w:lang w:val="es-CO"/>
        </w:rPr>
      </w:pPr>
      <w:r w:rsidRPr="006E4381">
        <w:rPr>
          <w:rFonts w:ascii="Cascadia Code PL" w:hAnsi="Cascadia Code PL" w:cs="Cascadia Code PL"/>
          <w:b/>
          <w:bCs/>
          <w:color w:val="00B0F0"/>
          <w:lang w:val="es-CO"/>
        </w:rPr>
        <w:t>Ejemplo:</w:t>
      </w:r>
    </w:p>
    <w:p w14:paraId="59AAA937" w14:textId="1CBC6948" w:rsidR="008A2D91" w:rsidRDefault="006E4381" w:rsidP="008A2D91">
      <w:pPr>
        <w:ind w:left="1080" w:firstLine="0"/>
        <w:rPr>
          <w:lang w:val="es-CO"/>
        </w:rPr>
      </w:pPr>
      <w:r w:rsidRPr="006E4381">
        <w:rPr>
          <w:lang w:val="es-CO"/>
        </w:rPr>
        <w:drawing>
          <wp:inline distT="0" distB="0" distL="0" distR="0" wp14:anchorId="06DF3B2F" wp14:editId="005A214E">
            <wp:extent cx="4433455" cy="70976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4290" cy="717903"/>
                    </a:xfrm>
                    <a:prstGeom prst="rect">
                      <a:avLst/>
                    </a:prstGeom>
                  </pic:spPr>
                </pic:pic>
              </a:graphicData>
            </a:graphic>
          </wp:inline>
        </w:drawing>
      </w:r>
    </w:p>
    <w:p w14:paraId="031FAEA0" w14:textId="30D12FBB" w:rsidR="006E4381" w:rsidRDefault="006E4381" w:rsidP="008A2D91">
      <w:pPr>
        <w:ind w:left="1080" w:firstLine="0"/>
        <w:rPr>
          <w:rFonts w:ascii="Cascadia Code PL" w:hAnsi="Cascadia Code PL" w:cs="Cascadia Code PL"/>
          <w:lang w:val="es-CO"/>
        </w:rPr>
      </w:pPr>
      <w:r>
        <w:rPr>
          <w:rFonts w:ascii="Cascadia Code PL" w:hAnsi="Cascadia Code PL" w:cs="Cascadia Code PL"/>
          <w:lang w:val="es-CO"/>
        </w:rPr>
        <w:t>Empleamos el método listarTodo para recorrer la lista que nos retorna e imprimimos en pantalla el nombre del producto.</w:t>
      </w:r>
    </w:p>
    <w:p w14:paraId="6420ED14" w14:textId="2CBC84CF" w:rsidR="006E4381" w:rsidRDefault="006E4381" w:rsidP="008A2D91">
      <w:pPr>
        <w:ind w:left="1080" w:firstLine="0"/>
        <w:rPr>
          <w:rFonts w:ascii="Cascadia Code PL" w:hAnsi="Cascadia Code PL" w:cs="Cascadia Code PL"/>
          <w:b/>
          <w:bCs/>
          <w:color w:val="00B0F0"/>
          <w:lang w:val="es-CO"/>
        </w:rPr>
      </w:pPr>
      <w:r w:rsidRPr="006E4381">
        <w:rPr>
          <w:rFonts w:ascii="Cascadia Code PL" w:hAnsi="Cascadia Code PL" w:cs="Cascadia Code PL"/>
          <w:b/>
          <w:bCs/>
          <w:color w:val="00B0F0"/>
          <w:lang w:val="es-CO"/>
        </w:rPr>
        <w:t>Resultado:</w:t>
      </w:r>
    </w:p>
    <w:p w14:paraId="573FC3AD" w14:textId="4AF511AE" w:rsidR="006E4381" w:rsidRDefault="006E4381" w:rsidP="008A2D91">
      <w:pPr>
        <w:ind w:left="1080" w:firstLine="0"/>
        <w:rPr>
          <w:rFonts w:ascii="Cascadia Code PL" w:hAnsi="Cascadia Code PL" w:cs="Cascadia Code PL"/>
          <w:color w:val="00B0F0"/>
          <w:lang w:val="es-CO"/>
        </w:rPr>
      </w:pPr>
      <w:r w:rsidRPr="006E4381">
        <w:rPr>
          <w:rFonts w:ascii="Cascadia Code PL" w:hAnsi="Cascadia Code PL" w:cs="Cascadia Code PL"/>
          <w:color w:val="00B0F0"/>
          <w:lang w:val="es-CO"/>
        </w:rPr>
        <w:drawing>
          <wp:inline distT="0" distB="0" distL="0" distR="0" wp14:anchorId="3954E929" wp14:editId="0981931A">
            <wp:extent cx="4324954" cy="9335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4954" cy="933580"/>
                    </a:xfrm>
                    <a:prstGeom prst="rect">
                      <a:avLst/>
                    </a:prstGeom>
                  </pic:spPr>
                </pic:pic>
              </a:graphicData>
            </a:graphic>
          </wp:inline>
        </w:drawing>
      </w:r>
    </w:p>
    <w:p w14:paraId="36B413C2" w14:textId="42622740" w:rsidR="006E4381" w:rsidRDefault="006E4381" w:rsidP="006E4381">
      <w:pPr>
        <w:pStyle w:val="Ttulo2"/>
        <w:rPr>
          <w:rFonts w:ascii="Cascadia Code PL" w:hAnsi="Cascadia Code PL" w:cs="Cascadia Code PL"/>
          <w:color w:val="00B0F0"/>
          <w:lang w:val="es-CO"/>
        </w:rPr>
      </w:pPr>
      <w:r w:rsidRPr="006E4381">
        <w:rPr>
          <w:rFonts w:ascii="Cascadia Code PL" w:hAnsi="Cascadia Code PL" w:cs="Cascadia Code PL"/>
          <w:color w:val="00B0F0"/>
          <w:lang w:val="es-CO"/>
        </w:rPr>
        <w:lastRenderedPageBreak/>
        <w:t>Contar()</w:t>
      </w:r>
    </w:p>
    <w:p w14:paraId="4A88AD19" w14:textId="101BB1EC" w:rsidR="008B03CB" w:rsidRDefault="008B03CB" w:rsidP="008B03CB">
      <w:pPr>
        <w:pStyle w:val="Prrafodelista"/>
        <w:numPr>
          <w:ilvl w:val="1"/>
          <w:numId w:val="14"/>
        </w:numPr>
        <w:rPr>
          <w:rFonts w:ascii="Cascadia Code PL" w:hAnsi="Cascadia Code PL" w:cs="Cascadia Code PL"/>
          <w:lang w:val="es-CO"/>
        </w:rPr>
      </w:pPr>
      <w:r>
        <w:rPr>
          <w:rFonts w:ascii="Cascadia Code PL" w:hAnsi="Cascadia Code PL" w:cs="Cascadia Code PL"/>
          <w:lang w:val="es-CO"/>
        </w:rPr>
        <w:t>Este método emplea internamente al metodo listar y retorna el total del tamaño de la lista.</w:t>
      </w:r>
    </w:p>
    <w:p w14:paraId="11856C13" w14:textId="1BDC6D3A" w:rsidR="008B03CB" w:rsidRPr="008B03CB" w:rsidRDefault="008B03CB" w:rsidP="008B03CB">
      <w:pPr>
        <w:ind w:left="1080" w:firstLine="0"/>
        <w:rPr>
          <w:rFonts w:ascii="Cascadia Code PL" w:hAnsi="Cascadia Code PL" w:cs="Cascadia Code PL"/>
          <w:b/>
          <w:bCs/>
          <w:color w:val="00B0F0"/>
          <w:lang w:val="es-CO"/>
        </w:rPr>
      </w:pPr>
      <w:r w:rsidRPr="008B03CB">
        <w:rPr>
          <w:rFonts w:ascii="Cascadia Code PL" w:hAnsi="Cascadia Code PL" w:cs="Cascadia Code PL"/>
          <w:b/>
          <w:bCs/>
          <w:color w:val="00B0F0"/>
          <w:lang w:val="es-CO"/>
        </w:rPr>
        <w:t>Ejemplo:</w:t>
      </w:r>
    </w:p>
    <w:p w14:paraId="72570D5A" w14:textId="7DB69996" w:rsidR="008B03CB" w:rsidRDefault="008B03CB" w:rsidP="008B03CB">
      <w:pPr>
        <w:ind w:left="1080" w:firstLine="0"/>
        <w:rPr>
          <w:rFonts w:ascii="Cascadia Code PL" w:hAnsi="Cascadia Code PL" w:cs="Cascadia Code PL"/>
          <w:lang w:val="es-CO"/>
        </w:rPr>
      </w:pPr>
      <w:r w:rsidRPr="008B03CB">
        <w:rPr>
          <w:rFonts w:ascii="Cascadia Code PL" w:hAnsi="Cascadia Code PL" w:cs="Cascadia Code PL"/>
          <w:lang w:val="es-CO"/>
        </w:rPr>
        <w:drawing>
          <wp:inline distT="0" distB="0" distL="0" distR="0" wp14:anchorId="6910FDF5" wp14:editId="2CA98095">
            <wp:extent cx="5731510" cy="666115"/>
            <wp:effectExtent l="0" t="0" r="254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6115"/>
                    </a:xfrm>
                    <a:prstGeom prst="rect">
                      <a:avLst/>
                    </a:prstGeom>
                  </pic:spPr>
                </pic:pic>
              </a:graphicData>
            </a:graphic>
          </wp:inline>
        </w:drawing>
      </w:r>
    </w:p>
    <w:p w14:paraId="612EF7F1" w14:textId="38E8EE67"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Siguiendo con el ejemplo de Producto, empleamos su clase crud para contar el total de productos existentes y el código anterior nos retorna lo siguiente:</w:t>
      </w:r>
    </w:p>
    <w:p w14:paraId="5B0EA628" w14:textId="5B1B96BC" w:rsidR="008B03CB" w:rsidRDefault="008B03CB" w:rsidP="008B03CB">
      <w:pPr>
        <w:ind w:left="1080" w:firstLine="0"/>
        <w:rPr>
          <w:rFonts w:ascii="Cascadia Code PL" w:hAnsi="Cascadia Code PL" w:cs="Cascadia Code PL"/>
          <w:lang w:val="es-CO"/>
        </w:rPr>
      </w:pPr>
      <w:r w:rsidRPr="008B03CB">
        <w:rPr>
          <w:rFonts w:ascii="Cascadia Code PL" w:hAnsi="Cascadia Code PL" w:cs="Cascadia Code PL"/>
          <w:lang w:val="es-CO"/>
        </w:rPr>
        <w:drawing>
          <wp:inline distT="0" distB="0" distL="0" distR="0" wp14:anchorId="599D50ED" wp14:editId="03367462">
            <wp:extent cx="4220164" cy="64779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0164" cy="647790"/>
                    </a:xfrm>
                    <a:prstGeom prst="rect">
                      <a:avLst/>
                    </a:prstGeom>
                  </pic:spPr>
                </pic:pic>
              </a:graphicData>
            </a:graphic>
          </wp:inline>
        </w:drawing>
      </w:r>
    </w:p>
    <w:p w14:paraId="4C72A0E9" w14:textId="638E9654"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Lo cual sería correcto, recordemos que eliminamos a bolsa desechable y solo quedaron 2 productos (Trapo limpiador y airbag)</w:t>
      </w:r>
    </w:p>
    <w:p w14:paraId="702A0248" w14:textId="16A68855" w:rsidR="008B03CB" w:rsidRDefault="008B03CB" w:rsidP="008B03CB">
      <w:pPr>
        <w:ind w:left="1080" w:firstLine="0"/>
        <w:rPr>
          <w:rFonts w:ascii="Cascadia Code PL" w:hAnsi="Cascadia Code PL" w:cs="Cascadia Code PL"/>
          <w:lang w:val="es-CO"/>
        </w:rPr>
      </w:pPr>
    </w:p>
    <w:p w14:paraId="0DC8E83E" w14:textId="16DCA8E0" w:rsidR="008B03CB" w:rsidRPr="008B03CB" w:rsidRDefault="008B03CB" w:rsidP="008B03CB">
      <w:pPr>
        <w:pStyle w:val="Ttulo2"/>
        <w:rPr>
          <w:rFonts w:ascii="Cascadia Code PL" w:hAnsi="Cascadia Code PL" w:cs="Cascadia Code PL"/>
          <w:lang w:val="es-CO"/>
        </w:rPr>
      </w:pPr>
      <w:r w:rsidRPr="008B03CB">
        <w:rPr>
          <w:rFonts w:ascii="Cascadia Code PL" w:hAnsi="Cascadia Code PL" w:cs="Cascadia Code PL"/>
          <w:color w:val="00B0F0"/>
          <w:lang w:val="es-CO"/>
        </w:rPr>
        <w:t>Código de los métodos:</w:t>
      </w:r>
    </w:p>
    <w:p w14:paraId="2A474C7A" w14:textId="51B38C9C"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Agregar</w:t>
      </w:r>
    </w:p>
    <w:p w14:paraId="03B0FE95" w14:textId="2639B1A0"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03260920"/>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b/>
          <w:bCs/>
          <w:color w:val="66CCFF"/>
          <w:sz w:val="18"/>
          <w:szCs w:val="18"/>
        </w:rPr>
        <w:t>void</w:t>
      </w:r>
      <w:r w:rsidRPr="00DA5C94">
        <w:rPr>
          <w:rFonts w:ascii="Cascadia Code PL" w:hAnsi="Cascadia Code PL" w:cs="Cascadia Code PL"/>
          <w:color w:val="FFFFFF"/>
          <w:sz w:val="18"/>
          <w:szCs w:val="18"/>
        </w:rPr>
        <w:t xml:space="preserve"> agregar(</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p) </w:t>
      </w:r>
      <w:r w:rsidRPr="00DA5C94">
        <w:rPr>
          <w:rFonts w:ascii="Cascadia Code PL" w:hAnsi="Cascadia Code PL" w:cs="Cascadia Code PL"/>
          <w:b/>
          <w:bCs/>
          <w:color w:val="66CCFF"/>
          <w:sz w:val="18"/>
          <w:szCs w:val="18"/>
        </w:rPr>
        <w:t>throws</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Exception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InsertData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(p.getNombreProducto(),p.getMarca(),p.getCategoria(),p.getPrecio(),p.getPrecioDeCompra(),p.getStock(),p.getAlerta(),p.getCodigoDelProveedor());</w:t>
      </w:r>
    </w:p>
    <w:p w14:paraId="3C7F0F54" w14:textId="7B22A745"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403260920"/>
        <w:rPr>
          <w:rFonts w:ascii="Cascadia Code PL" w:hAnsi="Cascadia Code PL" w:cs="Cascadia Code PL"/>
          <w:color w:val="777777"/>
          <w:sz w:val="18"/>
          <w:szCs w:val="18"/>
        </w:rPr>
      </w:pPr>
      <w:r w:rsidRPr="00DA5C94">
        <w:rPr>
          <w:rFonts w:ascii="Cascadia Code PL" w:hAnsi="Cascadia Code PL" w:cs="Cascadia Code PL"/>
          <w:color w:val="FFFFFF"/>
          <w:sz w:val="18"/>
          <w:szCs w:val="18"/>
        </w:rPr>
        <w:t>}</w:t>
      </w:r>
    </w:p>
    <w:p w14:paraId="70262C9D" w14:textId="50B1AEBC" w:rsidR="008B03CB" w:rsidRDefault="008B03CB" w:rsidP="008B03CB">
      <w:pPr>
        <w:ind w:left="1080" w:firstLine="0"/>
        <w:rPr>
          <w:rFonts w:ascii="Cascadia Code PL" w:hAnsi="Cascadia Code PL" w:cs="Cascadia Code PL"/>
          <w:lang w:val="es-CO"/>
        </w:rPr>
      </w:pPr>
    </w:p>
    <w:p w14:paraId="4B894880" w14:textId="23EEC0E5"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Buscar:</w:t>
      </w:r>
    </w:p>
    <w:p w14:paraId="122EF002" w14:textId="6582895F" w:rsidR="00194205" w:rsidRPr="00DA5C94" w:rsidRDefault="00194205" w:rsidP="00194205">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630545753"/>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buscar(</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codigo)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return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(codigo);</w:t>
      </w:r>
    </w:p>
    <w:p w14:paraId="0D5C00E6" w14:textId="394E76C3" w:rsidR="00194205" w:rsidRPr="00DA5C94" w:rsidRDefault="00194205" w:rsidP="00194205">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630545753"/>
        <w:rPr>
          <w:rFonts w:ascii="Cascadia Code PL" w:hAnsi="Cascadia Code PL" w:cs="Cascadia Code PL"/>
          <w:color w:val="777777"/>
          <w:sz w:val="18"/>
          <w:szCs w:val="18"/>
        </w:rPr>
      </w:pPr>
      <w:r w:rsidRPr="00DA5C94">
        <w:rPr>
          <w:rFonts w:ascii="Cascadia Code PL" w:hAnsi="Cascadia Code PL" w:cs="Cascadia Code PL"/>
          <w:color w:val="FFFFFF"/>
          <w:sz w:val="18"/>
          <w:szCs w:val="18"/>
        </w:rPr>
        <w:t>}  </w:t>
      </w:r>
    </w:p>
    <w:p w14:paraId="196AC485" w14:textId="1D839C17" w:rsidR="008B03CB" w:rsidRDefault="008B03CB" w:rsidP="008B03CB">
      <w:pPr>
        <w:ind w:left="1080" w:firstLine="0"/>
        <w:rPr>
          <w:rFonts w:ascii="Cascadia Code PL" w:hAnsi="Cascadia Code PL" w:cs="Cascadia Code PL"/>
          <w:lang w:val="es-CO"/>
        </w:rPr>
      </w:pPr>
    </w:p>
    <w:p w14:paraId="5D07CEE8" w14:textId="10E77145"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t>Editar:</w:t>
      </w:r>
    </w:p>
    <w:p w14:paraId="03B48F55" w14:textId="4C4DB85A"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41161780"/>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b/>
          <w:bCs/>
          <w:color w:val="66CCFF"/>
          <w:sz w:val="18"/>
          <w:szCs w:val="18"/>
        </w:rPr>
        <w:t>void</w:t>
      </w:r>
      <w:r w:rsidRPr="00DA5C94">
        <w:rPr>
          <w:rFonts w:ascii="Cascadia Code PL" w:hAnsi="Cascadia Code PL" w:cs="Cascadia Code PL"/>
          <w:color w:val="FFFFFF"/>
          <w:sz w:val="18"/>
          <w:szCs w:val="18"/>
        </w:rPr>
        <w:t xml:space="preserve"> editar(</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p) </w:t>
      </w:r>
      <w:r w:rsidRPr="00DA5C94">
        <w:rPr>
          <w:rFonts w:ascii="Cascadia Code PL" w:hAnsi="Cascadia Code PL" w:cs="Cascadia Code PL"/>
          <w:b/>
          <w:bCs/>
          <w:color w:val="66CCFF"/>
          <w:sz w:val="18"/>
          <w:szCs w:val="18"/>
        </w:rPr>
        <w:t>throws</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FileNotFoundException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Scanner</w:t>
      </w:r>
      <w:r w:rsidRPr="00DA5C94">
        <w:rPr>
          <w:rFonts w:ascii="Cascadia Code PL" w:hAnsi="Cascadia Code PL" w:cs="Cascadia Code PL"/>
          <w:color w:val="FFFFFF"/>
          <w:sz w:val="18"/>
          <w:szCs w:val="18"/>
        </w:rPr>
        <w:t xml:space="preserve"> input = </w:t>
      </w:r>
      <w:r w:rsidRPr="00DA5C94">
        <w:rPr>
          <w:rFonts w:ascii="Cascadia Code PL" w:hAnsi="Cascadia Code PL" w:cs="Cascadia Code PL"/>
          <w:b/>
          <w:bCs/>
          <w:color w:val="66CCFF"/>
          <w:sz w:val="18"/>
          <w:szCs w:val="18"/>
        </w:rPr>
        <w:t>new</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Scanner</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in</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CategoriaCRUD</w:t>
      </w:r>
      <w:r w:rsidRPr="00DA5C94">
        <w:rPr>
          <w:rFonts w:ascii="Cascadia Code PL" w:hAnsi="Cascadia Code PL" w:cs="Cascadia Code PL"/>
          <w:color w:val="FFFFFF"/>
          <w:sz w:val="18"/>
          <w:szCs w:val="18"/>
        </w:rPr>
        <w:t xml:space="preserve"> categoriaCRUD = </w:t>
      </w:r>
      <w:r w:rsidRPr="00DA5C94">
        <w:rPr>
          <w:rFonts w:ascii="Cascadia Code PL" w:hAnsi="Cascadia Code PL" w:cs="Cascadia Code PL"/>
          <w:b/>
          <w:bCs/>
          <w:color w:val="66CCFF"/>
          <w:sz w:val="18"/>
          <w:szCs w:val="18"/>
        </w:rPr>
        <w:t>new</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CategoriaCRUD</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Categoria</w:t>
      </w:r>
      <w:r w:rsidRPr="00DA5C94">
        <w:rPr>
          <w:rFonts w:ascii="Cascadia Code PL" w:hAnsi="Cascadia Code PL" w:cs="Cascadia Code PL"/>
          <w:color w:val="FFFFFF"/>
          <w:sz w:val="18"/>
          <w:szCs w:val="18"/>
        </w:rPr>
        <w:t xml:space="preserve"> categoria = categoriaCRUD.buscar(p.getCategoria());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 xml:space="preserve"> producto =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(p.getCodigo());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.PURPLE_BOLD+</w:t>
      </w:r>
      <w:r w:rsidRPr="00DA5C94">
        <w:rPr>
          <w:rFonts w:ascii="Cascadia Code PL" w:hAnsi="Cascadia Code PL" w:cs="Cascadia Code PL"/>
          <w:color w:val="99CC99"/>
          <w:sz w:val="18"/>
          <w:szCs w:val="18"/>
        </w:rPr>
        <w:t>"Editar Producto: "</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.AZUL+producto.getNombreProducto()+</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.RESET+</w:t>
      </w:r>
      <w:r w:rsidRPr="00DA5C94">
        <w:rPr>
          <w:rFonts w:ascii="Cascadia Code PL" w:hAnsi="Cascadia Code PL" w:cs="Cascadia Code PL"/>
          <w:color w:val="99CC99"/>
          <w:sz w:val="18"/>
          <w:szCs w:val="18"/>
        </w:rPr>
        <w:t>" (ID: "</w:t>
      </w:r>
      <w:r w:rsidRPr="00DA5C94">
        <w:rPr>
          <w:rFonts w:ascii="Cascadia Code PL" w:hAnsi="Cascadia Code PL" w:cs="Cascadia Code PL"/>
          <w:color w:val="FFFFFF"/>
          <w:sz w:val="18"/>
          <w:szCs w:val="18"/>
        </w:rPr>
        <w:t>+producto.getCodigo()+</w:t>
      </w:r>
      <w:r w:rsidRPr="00DA5C94">
        <w:rPr>
          <w:rFonts w:ascii="Cascadia Code PL" w:hAnsi="Cascadia Code PL" w:cs="Cascadia Code PL"/>
          <w:color w:val="99CC99"/>
          <w:sz w:val="18"/>
          <w:szCs w:val="18"/>
        </w:rPr>
        <w:t>")"</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"1) Stock: "</w:t>
      </w:r>
      <w:r w:rsidRPr="00DA5C94">
        <w:rPr>
          <w:rFonts w:ascii="Cascadia Code PL" w:hAnsi="Cascadia Code PL" w:cs="Cascadia Code PL"/>
          <w:color w:val="FFFFFF"/>
          <w:sz w:val="18"/>
          <w:szCs w:val="18"/>
        </w:rPr>
        <w:t xml:space="preserve"> + producto.getStock());</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"2) Precio: "</w:t>
      </w:r>
      <w:r w:rsidRPr="00DA5C94">
        <w:rPr>
          <w:rFonts w:ascii="Cascadia Code PL" w:hAnsi="Cascadia Code PL" w:cs="Cascadia Code PL"/>
          <w:color w:val="FFFFFF"/>
          <w:sz w:val="18"/>
          <w:szCs w:val="18"/>
        </w:rPr>
        <w:t xml:space="preserve"> + convertirDivisa(producto.getPrecio()));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"3) Precio de compra: "</w:t>
      </w:r>
      <w:r w:rsidRPr="00DA5C94">
        <w:rPr>
          <w:rFonts w:ascii="Cascadia Code PL" w:hAnsi="Cascadia Code PL" w:cs="Cascadia Code PL"/>
          <w:color w:val="FFFFFF"/>
          <w:sz w:val="18"/>
          <w:szCs w:val="18"/>
        </w:rPr>
        <w:t>+convertirDivisa(producto.getPrecioDeCompra()));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"4) Marca: "</w:t>
      </w:r>
      <w:r w:rsidRPr="00DA5C94">
        <w:rPr>
          <w:rFonts w:ascii="Cascadia Code PL" w:hAnsi="Cascadia Code PL" w:cs="Cascadia Code PL"/>
          <w:color w:val="FFFFFF"/>
          <w:sz w:val="18"/>
          <w:szCs w:val="18"/>
        </w:rPr>
        <w:t xml:space="preserve"> + producto.getMarca());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"5) Categoria: "</w:t>
      </w:r>
      <w:r w:rsidRPr="00DA5C94">
        <w:rPr>
          <w:rFonts w:ascii="Cascadia Code PL" w:hAnsi="Cascadia Code PL" w:cs="Cascadia Code PL"/>
          <w:color w:val="FFFFFF"/>
          <w:sz w:val="18"/>
          <w:szCs w:val="18"/>
        </w:rPr>
        <w:t xml:space="preserve"> + categoria.getNombre());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"6) Alerta: "</w:t>
      </w:r>
      <w:r w:rsidRPr="00DA5C94">
        <w:rPr>
          <w:rFonts w:ascii="Cascadia Code PL" w:hAnsi="Cascadia Code PL" w:cs="Cascadia Code PL"/>
          <w:color w:val="FFFFFF"/>
          <w:sz w:val="18"/>
          <w:szCs w:val="18"/>
        </w:rPr>
        <w:t>+producto.getAlerta()+</w:t>
      </w:r>
      <w:r w:rsidRPr="00DA5C94">
        <w:rPr>
          <w:rFonts w:ascii="Cascadia Code PL" w:hAnsi="Cascadia Code PL" w:cs="Cascadia Code PL"/>
          <w:color w:val="99CC99"/>
          <w:sz w:val="18"/>
          <w:szCs w:val="18"/>
        </w:rPr>
        <w:t>" stock minimo"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"7) Codigo del proveedor: "</w:t>
      </w:r>
      <w:r w:rsidRPr="00DA5C94">
        <w:rPr>
          <w:rFonts w:ascii="Cascadia Code PL" w:hAnsi="Cascadia Code PL" w:cs="Cascadia Code PL"/>
          <w:color w:val="FFFFFF"/>
          <w:sz w:val="18"/>
          <w:szCs w:val="18"/>
        </w:rPr>
        <w:t>+producto.getCodigoDelProveedor());</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"8) Nombre: "</w:t>
      </w:r>
      <w:r w:rsidRPr="00DA5C94">
        <w:rPr>
          <w:rFonts w:ascii="Cascadia Code PL" w:hAnsi="Cascadia Code PL" w:cs="Cascadia Code PL"/>
          <w:color w:val="FFFFFF"/>
          <w:sz w:val="18"/>
          <w:szCs w:val="18"/>
        </w:rPr>
        <w:t xml:space="preserve"> + producto.getNombreProducto());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.AMARILLO_BLINK+</w:t>
      </w:r>
      <w:r w:rsidRPr="00DA5C94">
        <w:rPr>
          <w:rFonts w:ascii="Cascadia Code PL" w:hAnsi="Cascadia Code PL" w:cs="Cascadia Code PL"/>
          <w:color w:val="99CC99"/>
          <w:sz w:val="18"/>
          <w:szCs w:val="18"/>
        </w:rPr>
        <w:t>"Disponibilidad: "</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.CYAN_BOLD);</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(producto.getDisponibilidad()?</w:t>
      </w:r>
      <w:r w:rsidRPr="00DA5C94">
        <w:rPr>
          <w:rFonts w:ascii="Cascadia Code PL" w:hAnsi="Cascadia Code PL" w:cs="Cascadia Code PL"/>
          <w:color w:val="99CC99"/>
          <w:sz w:val="18"/>
          <w:szCs w:val="18"/>
        </w:rPr>
        <w:t>"Disponible"</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"No disponible"</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CC99FF"/>
          <w:sz w:val="18"/>
          <w:szCs w:val="18"/>
        </w:rPr>
        <w:t>Color</w:t>
      </w:r>
      <w:r w:rsidRPr="00DA5C94">
        <w:rPr>
          <w:rFonts w:ascii="Cascadia Code PL" w:hAnsi="Cascadia Code PL" w:cs="Cascadia Code PL"/>
          <w:color w:val="FFFFFF"/>
          <w:sz w:val="18"/>
          <w:szCs w:val="18"/>
        </w:rPr>
        <w:t>.RESET+</w:t>
      </w:r>
      <w:r w:rsidRPr="00DA5C94">
        <w:rPr>
          <w:rFonts w:ascii="Cascadia Code PL" w:hAnsi="Cascadia Code PL" w:cs="Cascadia Code PL"/>
          <w:color w:val="99CC99"/>
          <w:sz w:val="18"/>
          <w:szCs w:val="18"/>
        </w:rPr>
        <w:t>"\n9) Salir"</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"Escribe el numero del que deseas cambiar"</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answer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Gson</w:t>
      </w:r>
      <w:r w:rsidRPr="00DA5C94">
        <w:rPr>
          <w:rFonts w:ascii="Cascadia Code PL" w:hAnsi="Cascadia Code PL" w:cs="Cascadia Code PL"/>
          <w:color w:val="FFFFFF"/>
          <w:sz w:val="18"/>
          <w:szCs w:val="18"/>
        </w:rPr>
        <w:t xml:space="preserve"> gson = </w:t>
      </w:r>
      <w:r w:rsidRPr="00DA5C94">
        <w:rPr>
          <w:rFonts w:ascii="Cascadia Code PL" w:hAnsi="Cascadia Code PL" w:cs="Cascadia Code PL"/>
          <w:b/>
          <w:bCs/>
          <w:color w:val="66CCFF"/>
          <w:sz w:val="18"/>
          <w:szCs w:val="18"/>
        </w:rPr>
        <w:t>new</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Gson</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json;</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switch</w:t>
      </w:r>
      <w:r w:rsidRPr="00DA5C94">
        <w:rPr>
          <w:rFonts w:ascii="Cascadia Code PL" w:hAnsi="Cascadia Code PL" w:cs="Cascadia Code PL"/>
          <w:color w:val="FFFFFF"/>
          <w:sz w:val="18"/>
          <w:szCs w:val="18"/>
        </w:rPr>
        <w:t xml:space="preserve"> (answer){</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"1"</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"Stock Actual: "</w:t>
      </w:r>
      <w:r w:rsidRPr="00DA5C94">
        <w:rPr>
          <w:rFonts w:ascii="Cascadia Code PL" w:hAnsi="Cascadia Code PL" w:cs="Cascadia Code PL"/>
          <w:color w:val="FFFFFF"/>
          <w:sz w:val="18"/>
          <w:szCs w:val="18"/>
        </w:rPr>
        <w:t>+producto.getStock());</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Stock: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int</w:t>
      </w:r>
      <w:r w:rsidRPr="00DA5C94">
        <w:rPr>
          <w:rFonts w:ascii="Cascadia Code PL" w:hAnsi="Cascadia Code PL" w:cs="Cascadia Code PL"/>
          <w:color w:val="FFFFFF"/>
          <w:sz w:val="18"/>
          <w:szCs w:val="18"/>
        </w:rPr>
        <w:t xml:space="preserve"> stock =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Bodega</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"stock"</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.valueOf(producto.getCodigo()),</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.valueOf(stock));</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"2"</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"Precio Actual: "</w:t>
      </w:r>
      <w:r w:rsidRPr="00DA5C94">
        <w:rPr>
          <w:rFonts w:ascii="Cascadia Code PL" w:hAnsi="Cascadia Code PL" w:cs="Cascadia Code PL"/>
          <w:color w:val="FFFFFF"/>
          <w:sz w:val="18"/>
          <w:szCs w:val="18"/>
        </w:rPr>
        <w:t>+convertirDivisa(producto.getPrecio()));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Precio: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double</w:t>
      </w:r>
      <w:r w:rsidRPr="00DA5C94">
        <w:rPr>
          <w:rFonts w:ascii="Cascadia Code PL" w:hAnsi="Cascadia Code PL" w:cs="Cascadia Code PL"/>
          <w:color w:val="FFFFFF"/>
          <w:sz w:val="18"/>
          <w:szCs w:val="18"/>
        </w:rPr>
        <w:t xml:space="preserve"> precio = </w:t>
      </w:r>
      <w:r w:rsidRPr="00DA5C94">
        <w:rPr>
          <w:rFonts w:ascii="Cascadia Code PL" w:hAnsi="Cascadia Code PL" w:cs="Cascadia Code PL"/>
          <w:color w:val="CC99FF"/>
          <w:sz w:val="18"/>
          <w:szCs w:val="18"/>
        </w:rPr>
        <w:t>Double</w:t>
      </w:r>
      <w:r w:rsidRPr="00DA5C94">
        <w:rPr>
          <w:rFonts w:ascii="Cascadia Code PL" w:hAnsi="Cascadia Code PL" w:cs="Cascadia Code PL"/>
          <w:color w:val="FFFFFF"/>
          <w:sz w:val="18"/>
          <w:szCs w:val="18"/>
        </w:rPr>
        <w:t>.parseDouble(input.nextLine());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"precio"</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.valueOf(precio),</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"3"</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"Precio de compra actual: "</w:t>
      </w:r>
      <w:r w:rsidRPr="00DA5C94">
        <w:rPr>
          <w:rFonts w:ascii="Cascadia Code PL" w:hAnsi="Cascadia Code PL" w:cs="Cascadia Code PL"/>
          <w:color w:val="FFFFFF"/>
          <w:sz w:val="18"/>
          <w:szCs w:val="18"/>
        </w:rPr>
        <w:t>+convertirDivisa(producto.getPrecioDeCompra()));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Precio de compra: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double</w:t>
      </w:r>
      <w:r w:rsidRPr="00DA5C94">
        <w:rPr>
          <w:rFonts w:ascii="Cascadia Code PL" w:hAnsi="Cascadia Code PL" w:cs="Cascadia Code PL"/>
          <w:color w:val="FFFFFF"/>
          <w:sz w:val="18"/>
          <w:szCs w:val="18"/>
        </w:rPr>
        <w:t xml:space="preserve"> precioCompra = </w:t>
      </w:r>
      <w:r w:rsidRPr="00DA5C94">
        <w:rPr>
          <w:rFonts w:ascii="Cascadia Code PL" w:hAnsi="Cascadia Code PL" w:cs="Cascadia Code PL"/>
          <w:color w:val="CC99FF"/>
          <w:sz w:val="18"/>
          <w:szCs w:val="18"/>
        </w:rPr>
        <w:t>Double</w:t>
      </w:r>
      <w:r w:rsidRPr="00DA5C94">
        <w:rPr>
          <w:rFonts w:ascii="Cascadia Code PL" w:hAnsi="Cascadia Code PL" w:cs="Cascadia Code PL"/>
          <w:color w:val="FFFFFF"/>
          <w:sz w:val="18"/>
          <w:szCs w:val="18"/>
        </w:rPr>
        <w:t>.parseDouble(input.nextLine());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"precio_de_compra"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.valueOf(precioCompra),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"4"</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"Marca Actual: "</w:t>
      </w:r>
      <w:r w:rsidRPr="00DA5C94">
        <w:rPr>
          <w:rFonts w:ascii="Cascadia Code PL" w:hAnsi="Cascadia Code PL" w:cs="Cascadia Code PL"/>
          <w:color w:val="FFFFFF"/>
          <w:sz w:val="18"/>
          <w:szCs w:val="18"/>
        </w:rPr>
        <w:t>+producto.getMarca());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la nueva Marca: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marca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"marca"</w:t>
      </w:r>
      <w:r w:rsidRPr="00DA5C94">
        <w:rPr>
          <w:rFonts w:ascii="Cascadia Code PL" w:hAnsi="Cascadia Code PL" w:cs="Cascadia Code PL"/>
          <w:color w:val="FFFFFF"/>
          <w:sz w:val="18"/>
          <w:szCs w:val="18"/>
        </w:rPr>
        <w:t>,marca,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"5"</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"Categoria Actual: "</w:t>
      </w:r>
      <w:r w:rsidRPr="00DA5C94">
        <w:rPr>
          <w:rFonts w:ascii="Cascadia Code PL" w:hAnsi="Cascadia Code PL" w:cs="Cascadia Code PL"/>
          <w:color w:val="FFFFFF"/>
          <w:sz w:val="18"/>
          <w:szCs w:val="18"/>
        </w:rPr>
        <w:t>+categoria.getNombre());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"Categorias disponibles: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for</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Categoria</w:t>
      </w:r>
      <w:r w:rsidRPr="00DA5C94">
        <w:rPr>
          <w:rFonts w:ascii="Cascadia Code PL" w:hAnsi="Cascadia Code PL" w:cs="Cascadia Code PL"/>
          <w:color w:val="FFFFFF"/>
          <w:sz w:val="18"/>
          <w:szCs w:val="18"/>
        </w:rPr>
        <w:t xml:space="preserve"> cat: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Categorias</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.println(cat.getNombre()+</w:t>
      </w:r>
      <w:r w:rsidRPr="00DA5C94">
        <w:rPr>
          <w:rFonts w:ascii="Cascadia Code PL" w:hAnsi="Cascadia Code PL" w:cs="Cascadia Code PL"/>
          <w:color w:val="99CC99"/>
          <w:sz w:val="18"/>
          <w:szCs w:val="18"/>
        </w:rPr>
        <w:t>" codigo: "</w:t>
      </w:r>
      <w:r w:rsidRPr="00DA5C94">
        <w:rPr>
          <w:rFonts w:ascii="Cascadia Code PL" w:hAnsi="Cascadia Code PL" w:cs="Cascadia Code PL"/>
          <w:color w:val="FFFFFF"/>
          <w:sz w:val="18"/>
          <w:szCs w:val="18"/>
        </w:rPr>
        <w:t>+cat.getCodigo()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"Escriba el codigo de la categoria (si desea agregar una nueva cateogira solo escriba el nombre):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nuevaCategoria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boolean</w:t>
      </w:r>
      <w:r w:rsidRPr="00DA5C94">
        <w:rPr>
          <w:rFonts w:ascii="Cascadia Code PL" w:hAnsi="Cascadia Code PL" w:cs="Cascadia Code PL"/>
          <w:color w:val="FFFFFF"/>
          <w:sz w:val="18"/>
          <w:szCs w:val="18"/>
        </w:rPr>
        <w:t xml:space="preserve"> esNum = nuevaCategoria.matches(</w:t>
      </w:r>
      <w:r w:rsidRPr="00DA5C94">
        <w:rPr>
          <w:rFonts w:ascii="Cascadia Code PL" w:hAnsi="Cascadia Code PL" w:cs="Cascadia Code PL"/>
          <w:color w:val="99CC99"/>
          <w:sz w:val="18"/>
          <w:szCs w:val="18"/>
        </w:rPr>
        <w:t>"-?\\d+(\\.\\d+)?"</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b/>
          <w:bCs/>
          <w:color w:val="66CCFF"/>
          <w:sz w:val="18"/>
          <w:szCs w:val="18"/>
        </w:rPr>
        <w:t>if</w:t>
      </w:r>
      <w:r w:rsidRPr="00DA5C94">
        <w:rPr>
          <w:rFonts w:ascii="Cascadia Code PL" w:hAnsi="Cascadia Code PL" w:cs="Cascadia Code PL"/>
          <w:color w:val="FFFFFF"/>
          <w:sz w:val="18"/>
          <w:szCs w:val="18"/>
        </w:rPr>
        <w:t>(!esNum){</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"Icono de la categoria: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icono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InsertData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Categoria</w:t>
      </w:r>
      <w:r w:rsidRPr="00DA5C94">
        <w:rPr>
          <w:rFonts w:ascii="Cascadia Code PL" w:hAnsi="Cascadia Code PL" w:cs="Cascadia Code PL"/>
          <w:color w:val="FFFFFF"/>
          <w:sz w:val="18"/>
          <w:szCs w:val="18"/>
        </w:rPr>
        <w:t>(nuevaCategoria,icono);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int</w:t>
      </w:r>
      <w:r w:rsidRPr="00DA5C94">
        <w:rPr>
          <w:rFonts w:ascii="Cascadia Code PL" w:hAnsi="Cascadia Code PL" w:cs="Cascadia Code PL"/>
          <w:color w:val="FFFFFF"/>
          <w:sz w:val="18"/>
          <w:szCs w:val="18"/>
        </w:rPr>
        <w:t xml:space="preserve"> idCatagoriaNueva =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.parseInt(categoriaCRUD.listarTodo().getLast().getCodigo());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"categoria"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.valueOf(idCatagoriaNueva),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"Categoria agregada con exito"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else</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"categoria"</w:t>
      </w:r>
      <w:r w:rsidRPr="00DA5C94">
        <w:rPr>
          <w:rFonts w:ascii="Cascadia Code PL" w:hAnsi="Cascadia Code PL" w:cs="Cascadia Code PL"/>
          <w:color w:val="FFFFFF"/>
          <w:sz w:val="18"/>
          <w:szCs w:val="18"/>
        </w:rPr>
        <w:t>,nuevaCategoria,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"6"</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"Alerta Actual: "</w:t>
      </w:r>
      <w:r w:rsidRPr="00DA5C94">
        <w:rPr>
          <w:rFonts w:ascii="Cascadia Code PL" w:hAnsi="Cascadia Code PL" w:cs="Cascadia Code PL"/>
          <w:color w:val="FFFFFF"/>
          <w:sz w:val="18"/>
          <w:szCs w:val="18"/>
        </w:rPr>
        <w:t>+producto.getAlerta()+</w:t>
      </w:r>
      <w:r w:rsidRPr="00DA5C94">
        <w:rPr>
          <w:rFonts w:ascii="Cascadia Code PL" w:hAnsi="Cascadia Code PL" w:cs="Cascadia Code PL"/>
          <w:color w:val="99CC99"/>
          <w:sz w:val="18"/>
          <w:szCs w:val="18"/>
        </w:rPr>
        <w:t>" stock minimo"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la nueva Alerta: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int</w:t>
      </w:r>
      <w:r w:rsidRPr="00DA5C94">
        <w:rPr>
          <w:rFonts w:ascii="Cascadia Code PL" w:hAnsi="Cascadia Code PL" w:cs="Cascadia Code PL"/>
          <w:color w:val="FFFFFF"/>
          <w:sz w:val="18"/>
          <w:szCs w:val="18"/>
        </w:rPr>
        <w:t xml:space="preserve"> alerta =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"alerta"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.valueOf(alerta),</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"7"</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lastRenderedPageBreak/>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"Codigo Actual del proveedor: "</w:t>
      </w:r>
      <w:r w:rsidRPr="00DA5C94">
        <w:rPr>
          <w:rFonts w:ascii="Cascadia Code PL" w:hAnsi="Cascadia Code PL" w:cs="Cascadia Code PL"/>
          <w:color w:val="FFFFFF"/>
          <w:sz w:val="18"/>
          <w:szCs w:val="18"/>
        </w:rPr>
        <w:t>+producto.getCodigoDelProveedor());</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codigo del proveedor: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codigoProveedor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"codigo_provedor"</w:t>
      </w:r>
      <w:r w:rsidRPr="00DA5C94">
        <w:rPr>
          <w:rFonts w:ascii="Cascadia Code PL" w:hAnsi="Cascadia Code PL" w:cs="Cascadia Code PL"/>
          <w:color w:val="FFFFFF"/>
          <w:sz w:val="18"/>
          <w:szCs w:val="18"/>
        </w:rPr>
        <w:t>,codigoProveedor,</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"8"</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"Nombre Actual: "</w:t>
      </w:r>
      <w:r w:rsidRPr="00DA5C94">
        <w:rPr>
          <w:rFonts w:ascii="Cascadia Code PL" w:hAnsi="Cascadia Code PL" w:cs="Cascadia Code PL"/>
          <w:color w:val="FFFFFF"/>
          <w:sz w:val="18"/>
          <w:szCs w:val="18"/>
        </w:rPr>
        <w:t>+producto.getNombreProducto());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print</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"Escriba el nuevo nombre: "</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nombre = input.nextLine();</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"Nombre actualizado: "</w:t>
      </w:r>
      <w:r w:rsidRPr="00DA5C94">
        <w:rPr>
          <w:rFonts w:ascii="Cascadia Code PL" w:hAnsi="Cascadia Code PL" w:cs="Cascadia Code PL"/>
          <w:color w:val="FFFFFF"/>
          <w:sz w:val="18"/>
          <w:szCs w:val="18"/>
        </w:rPr>
        <w:t xml:space="preserve">+nombre + </w:t>
      </w:r>
      <w:r w:rsidRPr="00DA5C94">
        <w:rPr>
          <w:rFonts w:ascii="Cascadia Code PL" w:hAnsi="Cascadia Code PL" w:cs="Cascadia Code PL"/>
          <w:color w:val="99CC99"/>
          <w:sz w:val="18"/>
          <w:szCs w:val="18"/>
        </w:rPr>
        <w:t>"en id: "</w:t>
      </w:r>
      <w:r w:rsidRPr="00DA5C94">
        <w:rPr>
          <w:rFonts w:ascii="Cascadia Code PL" w:hAnsi="Cascadia Code PL" w:cs="Cascadia Code PL"/>
          <w:color w:val="FFFFFF"/>
          <w:sz w:val="18"/>
          <w:szCs w:val="18"/>
        </w:rPr>
        <w: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UpdateData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"nombre_producto"</w:t>
      </w:r>
      <w:r w:rsidRPr="00DA5C94">
        <w:rPr>
          <w:rFonts w:ascii="Cascadia Code PL" w:hAnsi="Cascadia Code PL" w:cs="Cascadia Code PL"/>
          <w:color w:val="FFFFFF"/>
          <w:sz w:val="18"/>
          <w:szCs w:val="18"/>
        </w:rPr>
        <w:t>,nombre,</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.parseInt(producto.getCodigo()));</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case</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99CC99"/>
          <w:sz w:val="18"/>
          <w:szCs w:val="18"/>
        </w:rPr>
        <w:t>"9"</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Principal</w:t>
      </w:r>
      <w:r w:rsidRPr="00DA5C94">
        <w:rPr>
          <w:rFonts w:ascii="Cascadia Code PL" w:hAnsi="Cascadia Code PL" w:cs="Cascadia Code PL"/>
          <w:color w:val="FFFFFF"/>
          <w:sz w:val="18"/>
          <w:szCs w:val="18"/>
        </w:rPr>
        <w:t>.limpiarPantalla();</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out</w:t>
      </w:r>
      <w:r w:rsidRPr="00DA5C94">
        <w:rPr>
          <w:rFonts w:ascii="Cascadia Code PL" w:hAnsi="Cascadia Code PL" w:cs="Cascadia Code PL"/>
          <w:color w:val="FFFFFF"/>
          <w:sz w:val="18"/>
          <w:szCs w:val="18"/>
        </w:rPr>
        <w:t>.println(</w:t>
      </w:r>
      <w:r w:rsidRPr="00DA5C94">
        <w:rPr>
          <w:rFonts w:ascii="Cascadia Code PL" w:hAnsi="Cascadia Code PL" w:cs="Cascadia Code PL"/>
          <w:color w:val="99CC99"/>
          <w:sz w:val="18"/>
          <w:szCs w:val="18"/>
        </w:rPr>
        <w:t>"Saliendo"</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System</w:t>
      </w:r>
      <w:r w:rsidRPr="00DA5C94">
        <w:rPr>
          <w:rFonts w:ascii="Cascadia Code PL" w:hAnsi="Cascadia Code PL" w:cs="Cascadia Code PL"/>
          <w:color w:val="FFFFFF"/>
          <w:sz w:val="18"/>
          <w:szCs w:val="18"/>
        </w:rPr>
        <w:t>.</w:t>
      </w:r>
      <w:r w:rsidRPr="00DA5C94">
        <w:rPr>
          <w:rFonts w:ascii="Cascadia Code PL" w:hAnsi="Cascadia Code PL" w:cs="Cascadia Code PL"/>
          <w:b/>
          <w:bCs/>
          <w:color w:val="66CCFF"/>
          <w:sz w:val="18"/>
          <w:szCs w:val="18"/>
        </w:rPr>
        <w:t>exit</w:t>
      </w:r>
      <w:r w:rsidRPr="00DA5C94">
        <w:rPr>
          <w:rFonts w:ascii="Cascadia Code PL" w:hAnsi="Cascadia Code PL" w:cs="Cascadia Code PL"/>
          <w:color w:val="FFFFFF"/>
          <w:sz w:val="18"/>
          <w:szCs w:val="18"/>
        </w:rPr>
        <w:t>(</w:t>
      </w:r>
      <w:r w:rsidRPr="00DA5C94">
        <w:rPr>
          <w:rFonts w:ascii="Cascadia Code PL" w:hAnsi="Cascadia Code PL" w:cs="Cascadia Code PL"/>
          <w:color w:val="FF99CC"/>
          <w:sz w:val="18"/>
          <w:szCs w:val="18"/>
        </w:rPr>
        <w:t>0</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break</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FFFFFF"/>
          <w:sz w:val="18"/>
          <w:szCs w:val="18"/>
        </w:rPr>
        <w:br/>
      </w:r>
      <w:r w:rsidRPr="00DA5C94">
        <w:rPr>
          <w:rFonts w:ascii="Cascadia Code PL" w:hAnsi="Cascadia Code PL" w:cs="Cascadia Code PL"/>
          <w:color w:val="FFFFFF"/>
          <w:sz w:val="18"/>
          <w:szCs w:val="18"/>
        </w:rPr>
        <w:br/>
        <w:t xml:space="preserve">    input.close();</w:t>
      </w:r>
      <w:r w:rsidRPr="00DA5C94">
        <w:rPr>
          <w:rFonts w:ascii="Cascadia Code PL" w:hAnsi="Cascadia Code PL" w:cs="Cascadia Code PL"/>
          <w:color w:val="FFFFFF"/>
          <w:sz w:val="18"/>
          <w:szCs w:val="18"/>
        </w:rPr>
        <w:br/>
        <w:t>}</w:t>
      </w:r>
    </w:p>
    <w:p w14:paraId="19F11B24" w14:textId="6365B498" w:rsidR="008B03CB" w:rsidRDefault="008B03CB" w:rsidP="008B03CB">
      <w:pPr>
        <w:ind w:left="1080" w:firstLine="0"/>
        <w:rPr>
          <w:rFonts w:ascii="Cascadia Code PL" w:hAnsi="Cascadia Code PL" w:cs="Cascadia Code PL"/>
          <w:lang w:val="es-CO"/>
        </w:rPr>
      </w:pPr>
    </w:p>
    <w:p w14:paraId="4FCE2221" w14:textId="0F705EC4" w:rsidR="008B03CB" w:rsidRDefault="008B03CB" w:rsidP="008B03CB">
      <w:pPr>
        <w:ind w:left="1080" w:firstLine="0"/>
        <w:rPr>
          <w:rFonts w:ascii="Cascadia Code PL" w:hAnsi="Cascadia Code PL" w:cs="Cascadia Code PL"/>
          <w:lang w:val="es-CO"/>
        </w:rPr>
      </w:pPr>
      <w:r>
        <w:rPr>
          <w:rFonts w:ascii="Cascadia Code PL" w:hAnsi="Cascadia Code PL" w:cs="Cascadia Code PL"/>
          <w:lang w:val="es-CO"/>
        </w:rPr>
        <w:lastRenderedPageBreak/>
        <w:t>Eliminar:</w:t>
      </w:r>
    </w:p>
    <w:p w14:paraId="686ED049" w14:textId="7EE3CCB0"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02354948"/>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b/>
          <w:bCs/>
          <w:color w:val="66CCFF"/>
          <w:sz w:val="18"/>
          <w:szCs w:val="18"/>
        </w:rPr>
        <w:t>void</w:t>
      </w:r>
      <w:r w:rsidRPr="00DA5C94">
        <w:rPr>
          <w:rFonts w:ascii="Cascadia Code PL" w:hAnsi="Cascadia Code PL" w:cs="Cascadia Code PL"/>
          <w:color w:val="FFFFFF"/>
          <w:sz w:val="18"/>
          <w:szCs w:val="18"/>
        </w:rPr>
        <w:t xml:space="preserve"> eliminar(</w:t>
      </w:r>
      <w:r w:rsidRPr="00DA5C94">
        <w:rPr>
          <w:rFonts w:ascii="Cascadia Code PL" w:hAnsi="Cascadia Code PL" w:cs="Cascadia Code PL"/>
          <w:color w:val="CC99FF"/>
          <w:sz w:val="18"/>
          <w:szCs w:val="18"/>
        </w:rPr>
        <w:t>String</w:t>
      </w:r>
      <w:r w:rsidRPr="00DA5C94">
        <w:rPr>
          <w:rFonts w:ascii="Cascadia Code PL" w:hAnsi="Cascadia Code PL" w:cs="Cascadia Code PL"/>
          <w:color w:val="FFFFFF"/>
          <w:sz w:val="18"/>
          <w:szCs w:val="18"/>
        </w:rPr>
        <w:t xml:space="preserve"> codigo)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color w:val="CC99FF"/>
          <w:sz w:val="18"/>
          <w:szCs w:val="18"/>
        </w:rPr>
        <w:t>DeleteData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DeleteTable</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"Productos"</w:t>
      </w:r>
      <w:r w:rsidRPr="00DA5C94">
        <w:rPr>
          <w:rFonts w:ascii="Cascadia Code PL" w:hAnsi="Cascadia Code PL" w:cs="Cascadia Code PL"/>
          <w:color w:val="FFFFFF"/>
          <w:sz w:val="18"/>
          <w:szCs w:val="18"/>
        </w:rPr>
        <w:t>,</w:t>
      </w:r>
      <w:r w:rsidRPr="00DA5C94">
        <w:rPr>
          <w:rFonts w:ascii="Cascadia Code PL" w:hAnsi="Cascadia Code PL" w:cs="Cascadia Code PL"/>
          <w:color w:val="99CC99"/>
          <w:sz w:val="18"/>
          <w:szCs w:val="18"/>
        </w:rPr>
        <w:t>"codigo"</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.parseInt(codigo));</w:t>
      </w:r>
      <w:r w:rsidRPr="00DA5C94">
        <w:rPr>
          <w:rFonts w:ascii="Cascadia Code PL" w:hAnsi="Cascadia Code PL" w:cs="Cascadia Code PL"/>
          <w:color w:val="FFFFFF"/>
          <w:sz w:val="18"/>
          <w:szCs w:val="18"/>
        </w:rPr>
        <w:br/>
        <w:t>}</w:t>
      </w:r>
    </w:p>
    <w:p w14:paraId="64F051C7" w14:textId="77777777" w:rsidR="008B03CB" w:rsidRDefault="008B03CB" w:rsidP="008B03CB">
      <w:pPr>
        <w:ind w:left="1080" w:firstLine="0"/>
        <w:rPr>
          <w:rFonts w:ascii="Cascadia Code PL" w:hAnsi="Cascadia Code PL" w:cs="Cascadia Code PL"/>
          <w:lang w:val="es-CO"/>
        </w:rPr>
      </w:pPr>
    </w:p>
    <w:p w14:paraId="54BE3C9A" w14:textId="471D1D0A" w:rsidR="008B03CB" w:rsidRDefault="00CB002A" w:rsidP="008B03CB">
      <w:pPr>
        <w:ind w:left="1080" w:firstLine="0"/>
        <w:rPr>
          <w:rFonts w:ascii="Cascadia Code PL" w:hAnsi="Cascadia Code PL" w:cs="Cascadia Code PL"/>
          <w:lang w:val="es-CO"/>
        </w:rPr>
      </w:pPr>
      <w:r>
        <w:rPr>
          <w:rFonts w:ascii="Cascadia Code PL" w:hAnsi="Cascadia Code PL" w:cs="Cascadia Code PL"/>
          <w:lang w:val="es-CO"/>
        </w:rPr>
        <w:t>listar todo:</w:t>
      </w:r>
    </w:p>
    <w:p w14:paraId="7386B249" w14:textId="7230F933"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40392573"/>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List</w:t>
      </w:r>
      <w:r w:rsidRPr="00DA5C94">
        <w:rPr>
          <w:rFonts w:ascii="Cascadia Code PL" w:hAnsi="Cascadia Code PL" w:cs="Cascadia Code PL"/>
          <w:color w:val="FFFFFF"/>
          <w:sz w:val="18"/>
          <w:szCs w:val="18"/>
        </w:rPr>
        <w:t>&lt;</w:t>
      </w:r>
      <w:r w:rsidRPr="00DA5C94">
        <w:rPr>
          <w:rFonts w:ascii="Cascadia Code PL" w:hAnsi="Cascadia Code PL" w:cs="Cascadia Code PL"/>
          <w:color w:val="CC99FF"/>
          <w:sz w:val="18"/>
          <w:szCs w:val="18"/>
        </w:rPr>
        <w:t>Producto</w:t>
      </w:r>
      <w:r w:rsidRPr="00DA5C94">
        <w:rPr>
          <w:rFonts w:ascii="Cascadia Code PL" w:hAnsi="Cascadia Code PL" w:cs="Cascadia Code PL"/>
          <w:color w:val="FFFFFF"/>
          <w:sz w:val="18"/>
          <w:szCs w:val="18"/>
        </w:rPr>
        <w:t>&gt; listarTodo()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return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Productos</w:t>
      </w:r>
      <w:r w:rsidRPr="00DA5C94">
        <w:rPr>
          <w:rFonts w:ascii="Cascadia Code PL" w:hAnsi="Cascadia Code PL" w:cs="Cascadia Code PL"/>
          <w:color w:val="FFFFFF"/>
          <w:sz w:val="18"/>
          <w:szCs w:val="18"/>
        </w:rPr>
        <w:t>();</w:t>
      </w:r>
      <w:r w:rsidRPr="00DA5C94">
        <w:rPr>
          <w:rFonts w:ascii="Cascadia Code PL" w:hAnsi="Cascadia Code PL" w:cs="Cascadia Code PL"/>
          <w:color w:val="FFFFFF"/>
          <w:sz w:val="18"/>
          <w:szCs w:val="18"/>
        </w:rPr>
        <w:br/>
        <w:t>}</w:t>
      </w:r>
    </w:p>
    <w:p w14:paraId="42EFEF96" w14:textId="04E8F0C3" w:rsidR="00CB002A" w:rsidRPr="00DA5C94" w:rsidRDefault="00CB002A" w:rsidP="008B03CB">
      <w:pPr>
        <w:ind w:left="1080" w:firstLine="0"/>
        <w:rPr>
          <w:rFonts w:ascii="Cascadia Code PL" w:hAnsi="Cascadia Code PL" w:cs="Cascadia Code PL"/>
          <w:lang w:val="es-CO"/>
        </w:rPr>
      </w:pPr>
    </w:p>
    <w:p w14:paraId="77692CA6" w14:textId="1D4E9B4B" w:rsidR="00CB002A" w:rsidRPr="00DA5C94" w:rsidRDefault="00CB002A" w:rsidP="008B03CB">
      <w:pPr>
        <w:ind w:left="1080" w:firstLine="0"/>
        <w:rPr>
          <w:rFonts w:ascii="Cascadia Code PL" w:hAnsi="Cascadia Code PL" w:cs="Cascadia Code PL"/>
          <w:lang w:val="es-CO"/>
        </w:rPr>
      </w:pPr>
      <w:r w:rsidRPr="00DA5C94">
        <w:rPr>
          <w:rFonts w:ascii="Cascadia Code PL" w:hAnsi="Cascadia Code PL" w:cs="Cascadia Code PL"/>
          <w:lang w:val="es-CO"/>
        </w:rPr>
        <w:t>contar:</w:t>
      </w:r>
    </w:p>
    <w:p w14:paraId="044F1ADD" w14:textId="77777777"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40626045"/>
        <w:rPr>
          <w:rFonts w:ascii="Cascadia Code PL" w:hAnsi="Cascadia Code PL" w:cs="Cascadia Code PL"/>
          <w:color w:val="777777"/>
          <w:sz w:val="18"/>
          <w:szCs w:val="18"/>
        </w:rPr>
      </w:pPr>
      <w:r w:rsidRPr="00DA5C94">
        <w:rPr>
          <w:rFonts w:ascii="Cascadia Code PL" w:hAnsi="Cascadia Code PL" w:cs="Cascadia Code PL"/>
          <w:b/>
          <w:bCs/>
          <w:color w:val="66CCFF"/>
          <w:sz w:val="18"/>
          <w:szCs w:val="18"/>
        </w:rPr>
        <w:t>public</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Integer</w:t>
      </w:r>
      <w:r w:rsidRPr="00DA5C94">
        <w:rPr>
          <w:rFonts w:ascii="Cascadia Code PL" w:hAnsi="Cascadia Code PL" w:cs="Cascadia Code PL"/>
          <w:color w:val="FFFFFF"/>
          <w:sz w:val="18"/>
          <w:szCs w:val="18"/>
        </w:rPr>
        <w:t xml:space="preserve"> contar() {</w:t>
      </w:r>
      <w:r w:rsidRPr="00DA5C94">
        <w:rPr>
          <w:rFonts w:ascii="Cascadia Code PL" w:hAnsi="Cascadia Code PL" w:cs="Cascadia Code PL"/>
          <w:color w:val="FFFFFF"/>
          <w:sz w:val="18"/>
          <w:szCs w:val="18"/>
        </w:rPr>
        <w:br/>
        <w:t xml:space="preserve">   </w:t>
      </w:r>
      <w:r w:rsidRPr="00DA5C94">
        <w:rPr>
          <w:rFonts w:ascii="Cascadia Code PL" w:hAnsi="Cascadia Code PL" w:cs="Cascadia Code PL"/>
          <w:b/>
          <w:bCs/>
          <w:color w:val="66CCFF"/>
          <w:sz w:val="18"/>
          <w:szCs w:val="18"/>
        </w:rPr>
        <w:t>return</w:t>
      </w:r>
      <w:r w:rsidRPr="00DA5C94">
        <w:rPr>
          <w:rFonts w:ascii="Cascadia Code PL" w:hAnsi="Cascadia Code PL" w:cs="Cascadia Code PL"/>
          <w:color w:val="FFFFFF"/>
          <w:sz w:val="18"/>
          <w:szCs w:val="18"/>
        </w:rPr>
        <w:t xml:space="preserve"> </w:t>
      </w:r>
      <w:r w:rsidRPr="00DA5C94">
        <w:rPr>
          <w:rFonts w:ascii="Cascadia Code PL" w:hAnsi="Cascadia Code PL" w:cs="Cascadia Code PL"/>
          <w:color w:val="CC99FF"/>
          <w:sz w:val="18"/>
          <w:szCs w:val="18"/>
        </w:rPr>
        <w:t>ConsultarData</w:t>
      </w:r>
      <w:r w:rsidRPr="00DA5C94">
        <w:rPr>
          <w:rFonts w:ascii="Cascadia Code PL" w:hAnsi="Cascadia Code PL" w:cs="Cascadia Code PL"/>
          <w:color w:val="FFFFFF"/>
          <w:sz w:val="18"/>
          <w:szCs w:val="18"/>
        </w:rPr>
        <w:t>.</w:t>
      </w:r>
      <w:r w:rsidRPr="00DA5C94">
        <w:rPr>
          <w:rFonts w:ascii="Cascadia Code PL" w:hAnsi="Cascadia Code PL" w:cs="Cascadia Code PL"/>
          <w:color w:val="CC99FF"/>
          <w:sz w:val="18"/>
          <w:szCs w:val="18"/>
        </w:rPr>
        <w:t>Productos</w:t>
      </w:r>
      <w:r w:rsidRPr="00DA5C94">
        <w:rPr>
          <w:rFonts w:ascii="Cascadia Code PL" w:hAnsi="Cascadia Code PL" w:cs="Cascadia Code PL"/>
          <w:color w:val="FFFFFF"/>
          <w:sz w:val="18"/>
          <w:szCs w:val="18"/>
        </w:rPr>
        <w:t>().size();</w:t>
      </w:r>
      <w:r w:rsidRPr="00DA5C94">
        <w:rPr>
          <w:rFonts w:ascii="Cascadia Code PL" w:hAnsi="Cascadia Code PL" w:cs="Cascadia Code PL"/>
          <w:color w:val="FFFFFF"/>
          <w:sz w:val="18"/>
          <w:szCs w:val="18"/>
        </w:rPr>
        <w:br/>
        <w:t>}</w:t>
      </w:r>
    </w:p>
    <w:p w14:paraId="6BA85FDD" w14:textId="757DF130" w:rsidR="00CB002A" w:rsidRPr="00CB002A" w:rsidRDefault="00CB002A" w:rsidP="008B03CB">
      <w:pPr>
        <w:ind w:left="1080" w:firstLine="0"/>
        <w:rPr>
          <w:rFonts w:ascii="Cascadia Code PL" w:hAnsi="Cascadia Code PL" w:cs="Cascadia Code PL"/>
          <w:color w:val="00B0F0"/>
          <w:lang w:val="es-CO"/>
        </w:rPr>
      </w:pPr>
      <w:r w:rsidRPr="00CB002A">
        <w:rPr>
          <w:rFonts w:ascii="Cascadia Code PL" w:hAnsi="Cascadia Code PL" w:cs="Cascadia Code PL"/>
          <w:color w:val="00B0F0"/>
          <w:lang w:val="es-CO"/>
        </w:rPr>
        <w:t>Metodo exclusivo de ProductoCRUD:</w:t>
      </w:r>
    </w:p>
    <w:p w14:paraId="3D397A43" w14:textId="77777777" w:rsidR="00DA5C94" w:rsidRPr="00DA5C94" w:rsidRDefault="00DA5C94">
      <w:pPr>
        <w:pStyle w:val="NormalWeb"/>
        <w:pBdr>
          <w:top w:val="single" w:sz="6" w:space="2" w:color="888888"/>
          <w:left w:val="single" w:sz="6" w:space="2" w:color="888888"/>
          <w:bottom w:val="single" w:sz="6" w:space="2" w:color="888888"/>
          <w:right w:val="single" w:sz="6" w:space="2" w:color="888888"/>
        </w:pBdr>
        <w:shd w:val="clear" w:color="auto" w:fill="2D2E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774548882"/>
        <w:rPr>
          <w:rFonts w:ascii="Cascadia Code PL" w:hAnsi="Cascadia Code PL" w:cs="Cascadia Code PL"/>
          <w:color w:val="777777"/>
          <w:sz w:val="18"/>
          <w:szCs w:val="18"/>
          <w:lang w:val="en-US"/>
        </w:rPr>
      </w:pPr>
      <w:r w:rsidRPr="00DA5C94">
        <w:rPr>
          <w:rFonts w:ascii="Cascadia Code PL" w:hAnsi="Cascadia Code PL" w:cs="Cascadia Code PL"/>
          <w:b/>
          <w:bCs/>
          <w:color w:val="66CCFF"/>
          <w:sz w:val="18"/>
          <w:szCs w:val="18"/>
          <w:lang w:val="en-US"/>
        </w:rPr>
        <w:t>public</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CC99FF"/>
          <w:sz w:val="18"/>
          <w:szCs w:val="18"/>
          <w:lang w:val="en-US"/>
        </w:rPr>
        <w:t>String</w:t>
      </w:r>
      <w:r w:rsidRPr="00DA5C94">
        <w:rPr>
          <w:rFonts w:ascii="Cascadia Code PL" w:hAnsi="Cascadia Code PL" w:cs="Cascadia Code PL"/>
          <w:color w:val="FFFFFF"/>
          <w:sz w:val="18"/>
          <w:szCs w:val="18"/>
          <w:lang w:val="en-US"/>
        </w:rPr>
        <w:t xml:space="preserve"> convertirDivisa(</w:t>
      </w:r>
      <w:r w:rsidRPr="00DA5C94">
        <w:rPr>
          <w:rFonts w:ascii="Cascadia Code PL" w:hAnsi="Cascadia Code PL" w:cs="Cascadia Code PL"/>
          <w:b/>
          <w:bCs/>
          <w:color w:val="66CCFF"/>
          <w:sz w:val="18"/>
          <w:szCs w:val="18"/>
          <w:lang w:val="en-US"/>
        </w:rPr>
        <w:t>double</w:t>
      </w:r>
      <w:r w:rsidRPr="00DA5C94">
        <w:rPr>
          <w:rFonts w:ascii="Cascadia Code PL" w:hAnsi="Cascadia Code PL" w:cs="Cascadia Code PL"/>
          <w:color w:val="FFFFFF"/>
          <w:sz w:val="18"/>
          <w:szCs w:val="18"/>
          <w:lang w:val="en-US"/>
        </w:rPr>
        <w:t xml:space="preserve"> monto){</w:t>
      </w:r>
      <w:r w:rsidRPr="00DA5C94">
        <w:rPr>
          <w:rFonts w:ascii="Cascadia Code PL" w:hAnsi="Cascadia Code PL" w:cs="Cascadia Code PL"/>
          <w:color w:val="FFFFFF"/>
          <w:sz w:val="18"/>
          <w:szCs w:val="18"/>
          <w:lang w:val="en-US"/>
        </w:rPr>
        <w:br/>
        <w:t xml:space="preserve">    </w:t>
      </w:r>
      <w:r w:rsidRPr="00DA5C94">
        <w:rPr>
          <w:rFonts w:ascii="Cascadia Code PL" w:hAnsi="Cascadia Code PL" w:cs="Cascadia Code PL"/>
          <w:color w:val="CC99FF"/>
          <w:sz w:val="18"/>
          <w:szCs w:val="18"/>
          <w:lang w:val="en-US"/>
        </w:rPr>
        <w:t>DecimalFormatSymbols</w:t>
      </w:r>
      <w:r w:rsidRPr="00DA5C94">
        <w:rPr>
          <w:rFonts w:ascii="Cascadia Code PL" w:hAnsi="Cascadia Code PL" w:cs="Cascadia Code PL"/>
          <w:color w:val="FFFFFF"/>
          <w:sz w:val="18"/>
          <w:szCs w:val="18"/>
          <w:lang w:val="en-US"/>
        </w:rPr>
        <w:t xml:space="preserve"> dfs = </w:t>
      </w:r>
      <w:r w:rsidRPr="00DA5C94">
        <w:rPr>
          <w:rFonts w:ascii="Cascadia Code PL" w:hAnsi="Cascadia Code PL" w:cs="Cascadia Code PL"/>
          <w:b/>
          <w:bCs/>
          <w:color w:val="66CCFF"/>
          <w:sz w:val="18"/>
          <w:szCs w:val="18"/>
          <w:lang w:val="en-US"/>
        </w:rPr>
        <w:t>new</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CC99FF"/>
          <w:sz w:val="18"/>
          <w:szCs w:val="18"/>
          <w:lang w:val="en-US"/>
        </w:rPr>
        <w:t>DecimalFormatSymbols</w:t>
      </w:r>
      <w:r w:rsidRPr="00DA5C94">
        <w:rPr>
          <w:rFonts w:ascii="Cascadia Code PL" w:hAnsi="Cascadia Code PL" w:cs="Cascadia Code PL"/>
          <w:color w:val="FFFFFF"/>
          <w:sz w:val="18"/>
          <w:szCs w:val="18"/>
          <w:lang w:val="en-US"/>
        </w:rPr>
        <w:t>(</w:t>
      </w:r>
      <w:r w:rsidRPr="00DA5C94">
        <w:rPr>
          <w:rFonts w:ascii="Cascadia Code PL" w:hAnsi="Cascadia Code PL" w:cs="Cascadia Code PL"/>
          <w:color w:val="CC99FF"/>
          <w:sz w:val="18"/>
          <w:szCs w:val="18"/>
          <w:lang w:val="en-US"/>
        </w:rPr>
        <w:t>Locale</w:t>
      </w:r>
      <w:r w:rsidRPr="00DA5C94">
        <w:rPr>
          <w:rFonts w:ascii="Cascadia Code PL" w:hAnsi="Cascadia Code PL" w:cs="Cascadia Code PL"/>
          <w:color w:val="FFFFFF"/>
          <w:sz w:val="18"/>
          <w:szCs w:val="18"/>
          <w:lang w:val="en-US"/>
        </w:rPr>
        <w:t>.forLanguageTag(</w:t>
      </w:r>
      <w:r w:rsidRPr="00DA5C94">
        <w:rPr>
          <w:rFonts w:ascii="Cascadia Code PL" w:hAnsi="Cascadia Code PL" w:cs="Cascadia Code PL"/>
          <w:color w:val="99CC99"/>
          <w:sz w:val="18"/>
          <w:szCs w:val="18"/>
          <w:lang w:val="en-US"/>
        </w:rPr>
        <w:t>"es-CO"</w:t>
      </w:r>
      <w:r w:rsidRPr="00DA5C94">
        <w:rPr>
          <w:rFonts w:ascii="Cascadia Code PL" w:hAnsi="Cascadia Code PL" w:cs="Cascadia Code PL"/>
          <w:color w:val="FFFFFF"/>
          <w:sz w:val="18"/>
          <w:szCs w:val="18"/>
          <w:lang w:val="en-US"/>
        </w:rPr>
        <w:t>));</w:t>
      </w:r>
      <w:r w:rsidRPr="00DA5C94">
        <w:rPr>
          <w:rFonts w:ascii="Cascadia Code PL" w:hAnsi="Cascadia Code PL" w:cs="Cascadia Code PL"/>
          <w:color w:val="FFFFFF"/>
          <w:sz w:val="18"/>
          <w:szCs w:val="18"/>
          <w:lang w:val="en-US"/>
        </w:rPr>
        <w:br/>
        <w:t xml:space="preserve">    dfs.setCurrencySymbol(</w:t>
      </w:r>
      <w:r w:rsidRPr="00DA5C94">
        <w:rPr>
          <w:rFonts w:ascii="Cascadia Code PL" w:hAnsi="Cascadia Code PL" w:cs="Cascadia Code PL"/>
          <w:color w:val="CC99FF"/>
          <w:sz w:val="18"/>
          <w:szCs w:val="18"/>
          <w:lang w:val="en-US"/>
        </w:rPr>
        <w:t>Currency</w:t>
      </w:r>
      <w:r w:rsidRPr="00DA5C94">
        <w:rPr>
          <w:rFonts w:ascii="Cascadia Code PL" w:hAnsi="Cascadia Code PL" w:cs="Cascadia Code PL"/>
          <w:color w:val="FFFFFF"/>
          <w:sz w:val="18"/>
          <w:szCs w:val="18"/>
          <w:lang w:val="en-US"/>
        </w:rPr>
        <w:t>.getInstance(</w:t>
      </w:r>
      <w:r w:rsidRPr="00DA5C94">
        <w:rPr>
          <w:rFonts w:ascii="Cascadia Code PL" w:hAnsi="Cascadia Code PL" w:cs="Cascadia Code PL"/>
          <w:color w:val="99CC99"/>
          <w:sz w:val="18"/>
          <w:szCs w:val="18"/>
          <w:lang w:val="en-US"/>
        </w:rPr>
        <w:t>"COP"</w:t>
      </w:r>
      <w:r w:rsidRPr="00DA5C94">
        <w:rPr>
          <w:rFonts w:ascii="Cascadia Code PL" w:hAnsi="Cascadia Code PL" w:cs="Cascadia Code PL"/>
          <w:color w:val="FFFFFF"/>
          <w:sz w:val="18"/>
          <w:szCs w:val="18"/>
          <w:lang w:val="en-US"/>
        </w:rPr>
        <w:t>).getSymbol());</w:t>
      </w:r>
      <w:r w:rsidRPr="00DA5C94">
        <w:rPr>
          <w:rFonts w:ascii="Cascadia Code PL" w:hAnsi="Cascadia Code PL" w:cs="Cascadia Code PL"/>
          <w:color w:val="FFFFFF"/>
          <w:sz w:val="18"/>
          <w:szCs w:val="18"/>
          <w:lang w:val="en-US"/>
        </w:rPr>
        <w:br/>
        <w:t xml:space="preserve">    </w:t>
      </w:r>
      <w:r w:rsidRPr="00DA5C94">
        <w:rPr>
          <w:rFonts w:ascii="Cascadia Code PL" w:hAnsi="Cascadia Code PL" w:cs="Cascadia Code PL"/>
          <w:color w:val="CC99FF"/>
          <w:sz w:val="18"/>
          <w:szCs w:val="18"/>
          <w:lang w:val="en-US"/>
        </w:rPr>
        <w:t>DecimalFormat</w:t>
      </w:r>
      <w:r w:rsidRPr="00DA5C94">
        <w:rPr>
          <w:rFonts w:ascii="Cascadia Code PL" w:hAnsi="Cascadia Code PL" w:cs="Cascadia Code PL"/>
          <w:color w:val="FFFFFF"/>
          <w:sz w:val="18"/>
          <w:szCs w:val="18"/>
          <w:lang w:val="en-US"/>
        </w:rPr>
        <w:t xml:space="preserve"> df = </w:t>
      </w:r>
      <w:r w:rsidRPr="00DA5C94">
        <w:rPr>
          <w:rFonts w:ascii="Cascadia Code PL" w:hAnsi="Cascadia Code PL" w:cs="Cascadia Code PL"/>
          <w:b/>
          <w:bCs/>
          <w:color w:val="66CCFF"/>
          <w:sz w:val="18"/>
          <w:szCs w:val="18"/>
          <w:lang w:val="en-US"/>
        </w:rPr>
        <w:t>new</w:t>
      </w:r>
      <w:r w:rsidRPr="00DA5C94">
        <w:rPr>
          <w:rFonts w:ascii="Cascadia Code PL" w:hAnsi="Cascadia Code PL" w:cs="Cascadia Code PL"/>
          <w:color w:val="FFFFFF"/>
          <w:sz w:val="18"/>
          <w:szCs w:val="18"/>
          <w:lang w:val="en-US"/>
        </w:rPr>
        <w:t xml:space="preserve"> </w:t>
      </w:r>
      <w:r w:rsidRPr="00DA5C94">
        <w:rPr>
          <w:rFonts w:ascii="Cascadia Code PL" w:hAnsi="Cascadia Code PL" w:cs="Cascadia Code PL"/>
          <w:color w:val="CC99FF"/>
          <w:sz w:val="18"/>
          <w:szCs w:val="18"/>
          <w:lang w:val="en-US"/>
        </w:rPr>
        <w:t>DecimalFormat</w:t>
      </w:r>
      <w:r w:rsidRPr="00DA5C94">
        <w:rPr>
          <w:rFonts w:ascii="Cascadia Code PL" w:hAnsi="Cascadia Code PL" w:cs="Cascadia Code PL"/>
          <w:color w:val="FFFFFF"/>
          <w:sz w:val="18"/>
          <w:szCs w:val="18"/>
          <w:lang w:val="en-US"/>
        </w:rPr>
        <w:t>(</w:t>
      </w:r>
      <w:r w:rsidRPr="00DA5C94">
        <w:rPr>
          <w:rFonts w:ascii="Cascadia Code PL" w:hAnsi="Cascadia Code PL" w:cs="Cascadia Code PL"/>
          <w:color w:val="99CC99"/>
          <w:sz w:val="18"/>
          <w:szCs w:val="18"/>
          <w:lang w:val="en-US"/>
        </w:rPr>
        <w:t>"¤ #,##0"</w:t>
      </w:r>
      <w:r w:rsidRPr="00DA5C94">
        <w:rPr>
          <w:rFonts w:ascii="Cascadia Code PL" w:hAnsi="Cascadia Code PL" w:cs="Cascadia Code PL"/>
          <w:color w:val="FFFFFF"/>
          <w:sz w:val="18"/>
          <w:szCs w:val="18"/>
          <w:lang w:val="en-US"/>
        </w:rPr>
        <w:t>, dfs);</w:t>
      </w:r>
      <w:r w:rsidRPr="00DA5C94">
        <w:rPr>
          <w:rFonts w:ascii="Cascadia Code PL" w:hAnsi="Cascadia Code PL" w:cs="Cascadia Code PL"/>
          <w:color w:val="FFFFFF"/>
          <w:sz w:val="18"/>
          <w:szCs w:val="18"/>
          <w:lang w:val="en-US"/>
        </w:rPr>
        <w:br/>
        <w:t xml:space="preserve">    </w:t>
      </w:r>
      <w:r w:rsidRPr="00DA5C94">
        <w:rPr>
          <w:rFonts w:ascii="Cascadia Code PL" w:hAnsi="Cascadia Code PL" w:cs="Cascadia Code PL"/>
          <w:b/>
          <w:bCs/>
          <w:color w:val="66CCFF"/>
          <w:sz w:val="18"/>
          <w:szCs w:val="18"/>
          <w:lang w:val="en-US"/>
        </w:rPr>
        <w:t>return</w:t>
      </w:r>
      <w:r w:rsidRPr="00DA5C94">
        <w:rPr>
          <w:rFonts w:ascii="Cascadia Code PL" w:hAnsi="Cascadia Code PL" w:cs="Cascadia Code PL"/>
          <w:color w:val="FFFFFF"/>
          <w:sz w:val="18"/>
          <w:szCs w:val="18"/>
          <w:lang w:val="en-US"/>
        </w:rPr>
        <w:t xml:space="preserve"> df.format(monto)+</w:t>
      </w:r>
      <w:r w:rsidRPr="00DA5C94">
        <w:rPr>
          <w:rFonts w:ascii="Cascadia Code PL" w:hAnsi="Cascadia Code PL" w:cs="Cascadia Code PL"/>
          <w:color w:val="99CC99"/>
          <w:sz w:val="18"/>
          <w:szCs w:val="18"/>
          <w:lang w:val="en-US"/>
        </w:rPr>
        <w:t>" "</w:t>
      </w:r>
      <w:r w:rsidRPr="00DA5C94">
        <w:rPr>
          <w:rFonts w:ascii="Cascadia Code PL" w:hAnsi="Cascadia Code PL" w:cs="Cascadia Code PL"/>
          <w:color w:val="FFFFFF"/>
          <w:sz w:val="18"/>
          <w:szCs w:val="18"/>
          <w:lang w:val="en-US"/>
        </w:rPr>
        <w:t>+dfs.getCurrency().getCurrencyCode();</w:t>
      </w:r>
      <w:r w:rsidRPr="00DA5C94">
        <w:rPr>
          <w:rFonts w:ascii="Cascadia Code PL" w:hAnsi="Cascadia Code PL" w:cs="Cascadia Code PL"/>
          <w:color w:val="FFFFFF"/>
          <w:sz w:val="18"/>
          <w:szCs w:val="18"/>
          <w:lang w:val="en-US"/>
        </w:rPr>
        <w:br/>
        <w:t>}</w:t>
      </w:r>
    </w:p>
    <w:p w14:paraId="7BD3EAE1" w14:textId="50EF6AF9" w:rsidR="00CB002A" w:rsidRDefault="00D72F73" w:rsidP="008B03CB">
      <w:pPr>
        <w:ind w:left="1080" w:firstLine="0"/>
        <w:rPr>
          <w:rFonts w:ascii="Cascadia Code PL" w:hAnsi="Cascadia Code PL" w:cs="Cascadia Code PL"/>
          <w:lang w:val="es-CO"/>
        </w:rPr>
      </w:pPr>
      <w:r w:rsidRPr="00D72F73">
        <w:rPr>
          <w:rFonts w:ascii="Cascadia Code PL" w:hAnsi="Cascadia Code PL" w:cs="Cascadia Code PL"/>
          <w:lang w:val="es-CO"/>
        </w:rPr>
        <w:t xml:space="preserve">Cree este </w:t>
      </w:r>
      <w:r w:rsidR="00DA5C94" w:rsidRPr="00D72F73">
        <w:rPr>
          <w:rFonts w:ascii="Cascadia Code PL" w:hAnsi="Cascadia Code PL" w:cs="Cascadia Code PL"/>
          <w:lang w:val="es-CO"/>
        </w:rPr>
        <w:t>método</w:t>
      </w:r>
      <w:r w:rsidRPr="00D72F73">
        <w:rPr>
          <w:rFonts w:ascii="Cascadia Code PL" w:hAnsi="Cascadia Code PL" w:cs="Cascadia Code PL"/>
          <w:lang w:val="es-CO"/>
        </w:rPr>
        <w:t xml:space="preserve"> para formatear v</w:t>
      </w:r>
      <w:r>
        <w:rPr>
          <w:rFonts w:ascii="Cascadia Code PL" w:hAnsi="Cascadia Code PL" w:cs="Cascadia Code PL"/>
          <w:lang w:val="es-CO"/>
        </w:rPr>
        <w:t>alores y retornarlos con el formato de peso.</w:t>
      </w:r>
    </w:p>
    <w:p w14:paraId="4DDFD573" w14:textId="1F0C756B" w:rsidR="00D72F73" w:rsidRDefault="00D72F73" w:rsidP="00D72F73">
      <w:pPr>
        <w:ind w:firstLine="0"/>
        <w:rPr>
          <w:rFonts w:ascii="Cascadia Code PL" w:hAnsi="Cascadia Code PL" w:cs="Cascadia Code PL"/>
          <w:lang w:val="es-CO"/>
        </w:rPr>
      </w:pPr>
    </w:p>
    <w:p w14:paraId="3C015F24" w14:textId="0C25F4E3" w:rsidR="00D72F73" w:rsidRDefault="00D72F73" w:rsidP="00D72F73">
      <w:pPr>
        <w:pStyle w:val="Ttulo2"/>
        <w:rPr>
          <w:rFonts w:ascii="Cascadia Code PL" w:hAnsi="Cascadia Code PL" w:cs="Cascadia Code PL"/>
          <w:color w:val="00B0F0"/>
          <w:lang w:val="es-CO"/>
        </w:rPr>
      </w:pPr>
      <w:r w:rsidRPr="00D72F73">
        <w:rPr>
          <w:rFonts w:ascii="Cascadia Code PL" w:hAnsi="Cascadia Code PL" w:cs="Cascadia Code PL"/>
          <w:color w:val="00B0F0"/>
          <w:lang w:val="es-CO"/>
        </w:rPr>
        <w:t>Información Adicional u detallada</w:t>
      </w:r>
    </w:p>
    <w:p w14:paraId="0CFEA271" w14:textId="77777777" w:rsidR="004450B7" w:rsidRDefault="00D72F73" w:rsidP="00D72F73">
      <w:pPr>
        <w:rPr>
          <w:rFonts w:ascii="Cascadia Code PL" w:hAnsi="Cascadia Code PL" w:cs="Cascadia Code PL"/>
          <w:lang w:val="es-CO"/>
        </w:rPr>
      </w:pPr>
      <w:r>
        <w:rPr>
          <w:rFonts w:ascii="Cascadia Code PL" w:hAnsi="Cascadia Code PL" w:cs="Cascadia Code PL"/>
          <w:lang w:val="es-CO"/>
        </w:rPr>
        <w:t>Los ejemplos mostrados en este documento representan el funcionamiento, la lógica y el paso a paso que llevan los datos dentro de los métodos solicitados en las clases Crud, para mayor información se continuará la documentación por gusto personal en archivos Markdown en el repositorio del proyecto.</w:t>
      </w:r>
      <w:r w:rsidR="004450B7">
        <w:rPr>
          <w:rFonts w:ascii="Cascadia Code PL" w:hAnsi="Cascadia Code PL" w:cs="Cascadia Code PL"/>
          <w:lang w:val="es-CO"/>
        </w:rPr>
        <w:br/>
        <w:t>Puede encontrar los links en el siguiente párrafo.</w:t>
      </w:r>
    </w:p>
    <w:p w14:paraId="41294632" w14:textId="77777777" w:rsidR="004450B7" w:rsidRDefault="004450B7" w:rsidP="00D72F73">
      <w:pPr>
        <w:rPr>
          <w:rFonts w:ascii="Cascadia Code PL" w:hAnsi="Cascadia Code PL" w:cs="Cascadia Code PL"/>
          <w:lang w:val="es-CO"/>
        </w:rPr>
      </w:pPr>
    </w:p>
    <w:p w14:paraId="543A9327" w14:textId="77777777" w:rsidR="004450B7" w:rsidRDefault="004450B7" w:rsidP="00D72F73">
      <w:pPr>
        <w:rPr>
          <w:rFonts w:ascii="Cascadia Code PL" w:hAnsi="Cascadia Code PL" w:cs="Cascadia Code PL"/>
          <w:lang w:val="es-CO"/>
        </w:rPr>
      </w:pPr>
    </w:p>
    <w:p w14:paraId="46889F39" w14:textId="77777777" w:rsidR="004450B7" w:rsidRDefault="004450B7" w:rsidP="00D72F73">
      <w:pPr>
        <w:rPr>
          <w:rFonts w:ascii="Cascadia Code PL" w:hAnsi="Cascadia Code PL" w:cs="Cascadia Code PL"/>
          <w:lang w:val="es-CO"/>
        </w:rPr>
      </w:pPr>
    </w:p>
    <w:p w14:paraId="7FBA2844" w14:textId="77777777" w:rsidR="004450B7" w:rsidRDefault="004450B7" w:rsidP="00D72F73">
      <w:pPr>
        <w:rPr>
          <w:rFonts w:ascii="Cascadia Code PL" w:hAnsi="Cascadia Code PL" w:cs="Cascadia Code PL"/>
          <w:lang w:val="es-CO"/>
        </w:rPr>
      </w:pPr>
    </w:p>
    <w:p w14:paraId="76397043" w14:textId="77777777" w:rsidR="004450B7" w:rsidRDefault="004450B7" w:rsidP="00D72F73">
      <w:pPr>
        <w:rPr>
          <w:rFonts w:ascii="Cascadia Code PL" w:hAnsi="Cascadia Code PL" w:cs="Cascadia Code PL"/>
          <w:lang w:val="es-CO"/>
        </w:rPr>
      </w:pPr>
    </w:p>
    <w:p w14:paraId="26443502" w14:textId="77777777" w:rsidR="004450B7" w:rsidRDefault="004450B7" w:rsidP="00D72F73">
      <w:pPr>
        <w:rPr>
          <w:rFonts w:ascii="Cascadia Code PL" w:hAnsi="Cascadia Code PL" w:cs="Cascadia Code PL"/>
          <w:lang w:val="es-CO"/>
        </w:rPr>
      </w:pPr>
    </w:p>
    <w:p w14:paraId="273054E6" w14:textId="67B6F3A1" w:rsidR="00D72F73" w:rsidRDefault="00D72F73" w:rsidP="00D72F73">
      <w:pPr>
        <w:rPr>
          <w:rFonts w:ascii="Cascadia Code PL" w:hAnsi="Cascadia Code PL" w:cs="Cascadia Code PL"/>
          <w:lang w:val="es-CO"/>
        </w:rPr>
      </w:pPr>
      <w:r>
        <w:rPr>
          <w:rFonts w:ascii="Cascadia Code PL" w:hAnsi="Cascadia Code PL" w:cs="Cascadia Code PL"/>
          <w:lang w:val="es-CO"/>
        </w:rPr>
        <w:br/>
      </w:r>
      <w:r w:rsidRPr="00D72F73">
        <w:rPr>
          <w:rStyle w:val="Ttulo1Car"/>
          <w:rFonts w:ascii="Cascadia Code PL" w:hAnsi="Cascadia Code PL" w:cs="Cascadia Code PL"/>
          <w:color w:val="00B0F0"/>
        </w:rPr>
        <w:t>Enlaces:</w:t>
      </w:r>
    </w:p>
    <w:p w14:paraId="235C1907" w14:textId="439C29DA" w:rsidR="00D72F73" w:rsidRPr="004450B7" w:rsidRDefault="00D72F73" w:rsidP="00D72F73">
      <w:pPr>
        <w:rPr>
          <w:rFonts w:ascii="Cascadia Code PL" w:hAnsi="Cascadia Code PL" w:cs="Cascadia Code PL"/>
          <w:color w:val="00B0F0"/>
          <w:lang w:val="es-CO"/>
        </w:rPr>
      </w:pPr>
      <w:r>
        <w:rPr>
          <w:rFonts w:ascii="Cascadia Code PL" w:hAnsi="Cascadia Code PL" w:cs="Cascadia Code PL"/>
          <w:lang w:val="es-CO"/>
        </w:rPr>
        <w:t xml:space="preserve">Repositorio: </w:t>
      </w:r>
      <w:hyperlink r:id="rId31" w:history="1">
        <w:r w:rsidRPr="00C848D7">
          <w:rPr>
            <w:rStyle w:val="Hipervnculo"/>
            <w:rFonts w:ascii="Cascadia Code PL" w:hAnsi="Cascadia Code PL" w:cs="Cascadia Code PL"/>
            <w:color w:val="00B0F0"/>
            <w:lang w:val="es-CO"/>
          </w:rPr>
          <w:t>ver</w:t>
        </w:r>
      </w:hyperlink>
    </w:p>
    <w:p w14:paraId="69C5E0BB" w14:textId="1B6061EE" w:rsidR="004450B7" w:rsidRDefault="004450B7" w:rsidP="00D72F73">
      <w:pPr>
        <w:rPr>
          <w:rFonts w:ascii="Cascadia Code PL" w:hAnsi="Cascadia Code PL" w:cs="Cascadia Code PL"/>
          <w:lang w:val="es-CO"/>
        </w:rPr>
      </w:pPr>
      <w:r>
        <w:rPr>
          <w:rFonts w:ascii="Cascadia Code PL" w:hAnsi="Cascadia Code PL" w:cs="Cascadia Code PL"/>
          <w:lang w:val="es-CO"/>
        </w:rPr>
        <w:t xml:space="preserve">Documentación General: </w:t>
      </w:r>
      <w:hyperlink r:id="rId32" w:anchor="fase-2" w:history="1">
        <w:r w:rsidRPr="00C848D7">
          <w:rPr>
            <w:rStyle w:val="Hipervnculo"/>
            <w:rFonts w:ascii="Cascadia Code PL" w:hAnsi="Cascadia Code PL" w:cs="Cascadia Code PL"/>
            <w:color w:val="00B0F0"/>
            <w:lang w:val="es-CO"/>
          </w:rPr>
          <w:t>ver</w:t>
        </w:r>
      </w:hyperlink>
    </w:p>
    <w:p w14:paraId="63E3900A" w14:textId="423F47B5" w:rsidR="004450B7" w:rsidRDefault="004450B7" w:rsidP="00D72F73">
      <w:pPr>
        <w:rPr>
          <w:rFonts w:ascii="Cascadia Code PL" w:hAnsi="Cascadia Code PL" w:cs="Cascadia Code PL"/>
          <w:lang w:val="es-CO"/>
        </w:rPr>
      </w:pPr>
      <w:r>
        <w:rPr>
          <w:rFonts w:ascii="Cascadia Code PL" w:hAnsi="Cascadia Code PL" w:cs="Cascadia Code PL"/>
          <w:lang w:val="es-CO"/>
        </w:rPr>
        <w:t xml:space="preserve">Documentación sobre Agregar: </w:t>
      </w:r>
      <w:r w:rsidRPr="004450B7">
        <w:rPr>
          <w:rFonts w:ascii="Cascadia Code PL" w:hAnsi="Cascadia Code PL" w:cs="Cascadia Code PL"/>
          <w:color w:val="00B0F0"/>
          <w:lang w:val="es-CO"/>
        </w:rPr>
        <w:t>ver</w:t>
      </w:r>
    </w:p>
    <w:p w14:paraId="1FA9A330" w14:textId="793952A7" w:rsidR="004450B7" w:rsidRDefault="004450B7" w:rsidP="00D72F73">
      <w:pPr>
        <w:rPr>
          <w:rFonts w:ascii="Cascadia Code PL" w:hAnsi="Cascadia Code PL" w:cs="Cascadia Code PL"/>
          <w:lang w:val="es-CO"/>
        </w:rPr>
      </w:pPr>
      <w:r>
        <w:rPr>
          <w:rFonts w:ascii="Cascadia Code PL" w:hAnsi="Cascadia Code PL" w:cs="Cascadia Code PL"/>
          <w:lang w:val="es-CO"/>
        </w:rPr>
        <w:t>Documentación sobre Buscar:</w:t>
      </w:r>
      <w:r w:rsidRPr="004450B7">
        <w:rPr>
          <w:rFonts w:ascii="Cascadia Code PL" w:hAnsi="Cascadia Code PL" w:cs="Cascadia Code PL"/>
          <w:color w:val="00B0F0"/>
          <w:lang w:val="es-CO"/>
        </w:rPr>
        <w:t xml:space="preserve"> </w:t>
      </w:r>
      <w:r w:rsidRPr="004450B7">
        <w:rPr>
          <w:rFonts w:ascii="Cascadia Code PL" w:hAnsi="Cascadia Code PL" w:cs="Cascadia Code PL"/>
          <w:color w:val="00B0F0"/>
          <w:lang w:val="es-CO"/>
        </w:rPr>
        <w:t>ver</w:t>
      </w:r>
    </w:p>
    <w:p w14:paraId="71936AFE" w14:textId="49DE1339" w:rsidR="004450B7" w:rsidRDefault="004450B7" w:rsidP="00D72F73">
      <w:pPr>
        <w:rPr>
          <w:rFonts w:ascii="Cascadia Code PL" w:hAnsi="Cascadia Code PL" w:cs="Cascadia Code PL"/>
          <w:lang w:val="es-CO"/>
        </w:rPr>
      </w:pPr>
      <w:r>
        <w:rPr>
          <w:rFonts w:ascii="Cascadia Code PL" w:hAnsi="Cascadia Code PL" w:cs="Cascadia Code PL"/>
          <w:lang w:val="es-CO"/>
        </w:rPr>
        <w:t>Documentación sobre Editar:</w:t>
      </w:r>
      <w:r w:rsidRPr="004450B7">
        <w:rPr>
          <w:rFonts w:ascii="Cascadia Code PL" w:hAnsi="Cascadia Code PL" w:cs="Cascadia Code PL"/>
          <w:color w:val="00B0F0"/>
          <w:lang w:val="es-CO"/>
        </w:rPr>
        <w:t xml:space="preserve"> </w:t>
      </w:r>
      <w:r w:rsidRPr="004450B7">
        <w:rPr>
          <w:rFonts w:ascii="Cascadia Code PL" w:hAnsi="Cascadia Code PL" w:cs="Cascadia Code PL"/>
          <w:color w:val="00B0F0"/>
          <w:lang w:val="es-CO"/>
        </w:rPr>
        <w:t>ver</w:t>
      </w:r>
    </w:p>
    <w:p w14:paraId="40F495C1" w14:textId="1C002F75" w:rsidR="004450B7" w:rsidRDefault="004450B7" w:rsidP="004450B7">
      <w:pPr>
        <w:rPr>
          <w:rFonts w:ascii="Cascadia Code PL" w:hAnsi="Cascadia Code PL" w:cs="Cascadia Code PL"/>
          <w:lang w:val="es-CO"/>
        </w:rPr>
      </w:pPr>
      <w:r>
        <w:rPr>
          <w:rFonts w:ascii="Cascadia Code PL" w:hAnsi="Cascadia Code PL" w:cs="Cascadia Code PL"/>
          <w:lang w:val="es-CO"/>
        </w:rPr>
        <w:lastRenderedPageBreak/>
        <w:t>Documentación sobre Eliminar:</w:t>
      </w:r>
    </w:p>
    <w:p w14:paraId="4E2957F8" w14:textId="6EDF2944" w:rsidR="004450B7" w:rsidRDefault="004450B7" w:rsidP="004450B7">
      <w:pPr>
        <w:rPr>
          <w:rFonts w:ascii="Cascadia Code PL" w:hAnsi="Cascadia Code PL" w:cs="Cascadia Code PL"/>
          <w:lang w:val="es-CO"/>
        </w:rPr>
      </w:pPr>
      <w:r>
        <w:rPr>
          <w:rFonts w:ascii="Cascadia Code PL" w:hAnsi="Cascadia Code PL" w:cs="Cascadia Code PL"/>
          <w:lang w:val="es-CO"/>
        </w:rPr>
        <w:t>Documentación sobre Listar todo:</w:t>
      </w:r>
    </w:p>
    <w:p w14:paraId="3DCD5E24" w14:textId="0AA15184" w:rsidR="004450B7" w:rsidRPr="00D72F73" w:rsidRDefault="004450B7" w:rsidP="004450B7">
      <w:pPr>
        <w:rPr>
          <w:rFonts w:ascii="Cascadia Code PL" w:hAnsi="Cascadia Code PL" w:cs="Cascadia Code PL"/>
          <w:lang w:val="es-CO"/>
        </w:rPr>
      </w:pPr>
      <w:r>
        <w:rPr>
          <w:rFonts w:ascii="Cascadia Code PL" w:hAnsi="Cascadia Code PL" w:cs="Cascadia Code PL"/>
          <w:lang w:val="es-CO"/>
        </w:rPr>
        <w:t>Documentación sobre Contar:</w:t>
      </w:r>
    </w:p>
    <w:sectPr w:rsidR="004450B7" w:rsidRPr="00D72F73" w:rsidSect="00BB061D">
      <w:headerReference w:type="default" r:id="rId33"/>
      <w:headerReference w:type="first" r:id="rId34"/>
      <w:footnotePr>
        <w:pos w:val="beneathText"/>
      </w:footnotePr>
      <w:pgSz w:w="11906" w:h="16838" w:code="9"/>
      <w:pgMar w:top="1440" w:right="1440" w:bottom="1440" w:left="1440" w:header="720" w:footer="720" w:gutter="0"/>
      <w:cols w:space="720"/>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E4B88" w14:textId="77777777" w:rsidR="0035741E" w:rsidRDefault="0035741E">
      <w:pPr>
        <w:spacing w:line="240" w:lineRule="auto"/>
      </w:pPr>
      <w:r>
        <w:separator/>
      </w:r>
    </w:p>
    <w:p w14:paraId="751497EA" w14:textId="77777777" w:rsidR="0035741E" w:rsidRDefault="0035741E"/>
  </w:endnote>
  <w:endnote w:type="continuationSeparator" w:id="0">
    <w:p w14:paraId="6618B7FC" w14:textId="77777777" w:rsidR="0035741E" w:rsidRDefault="0035741E">
      <w:pPr>
        <w:spacing w:line="240" w:lineRule="auto"/>
      </w:pPr>
      <w:r>
        <w:continuationSeparator/>
      </w:r>
    </w:p>
    <w:p w14:paraId="5D5730E3" w14:textId="77777777" w:rsidR="0035741E" w:rsidRDefault="003574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PL">
    <w:panose1 w:val="00000000000000000000"/>
    <w:charset w:val="00"/>
    <w:family w:val="modern"/>
    <w:notTrueType/>
    <w:pitch w:val="variable"/>
    <w:sig w:usb0="A1002AFF" w:usb1="D200F9FB" w:usb2="0004002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B13BD" w14:textId="77777777" w:rsidR="0035741E" w:rsidRDefault="0035741E">
      <w:pPr>
        <w:spacing w:line="240" w:lineRule="auto"/>
      </w:pPr>
      <w:r>
        <w:separator/>
      </w:r>
    </w:p>
    <w:p w14:paraId="7530FC6B" w14:textId="77777777" w:rsidR="0035741E" w:rsidRDefault="0035741E"/>
  </w:footnote>
  <w:footnote w:type="continuationSeparator" w:id="0">
    <w:p w14:paraId="748B0D20" w14:textId="77777777" w:rsidR="0035741E" w:rsidRDefault="0035741E">
      <w:pPr>
        <w:spacing w:line="240" w:lineRule="auto"/>
      </w:pPr>
      <w:r>
        <w:continuationSeparator/>
      </w:r>
    </w:p>
    <w:p w14:paraId="158376E5" w14:textId="77777777" w:rsidR="0035741E" w:rsidRDefault="003574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Tabla de diseño de encabezado"/>
    </w:tblPr>
    <w:tblGrid>
      <w:gridCol w:w="7988"/>
      <w:gridCol w:w="360"/>
    </w:tblGrid>
    <w:tr w:rsidR="004D6B86" w14:paraId="1B524CB5" w14:textId="77777777" w:rsidTr="00B902D8">
      <w:tc>
        <w:tcPr>
          <w:tcW w:w="7988" w:type="dxa"/>
        </w:tcPr>
        <w:sdt>
          <w:sdtPr>
            <w:alias w:val="Escriba el título abreviado:"/>
            <w:tag w:val="Escriba el título abreviado:"/>
            <w:id w:val="-582528332"/>
            <w15:dataBinding w:prefixMappings="xmlns:ns0='http://schemas.microsoft.com/temp/samples' " w:xpath="/ns0:employees[1]/ns0:employee[1]/ns0:CustomerName[1]" w:storeItemID="{B98E728A-96FF-4995-885C-5AF887AB0C35}" w16sdtdh:storeItemChecksum="RB9HuA=="/>
            <w15:appearance w15:val="hidden"/>
          </w:sdtPr>
          <w:sdtEndPr/>
          <w:sdtContent>
            <w:p w14:paraId="448CDD2D" w14:textId="0BA712E9" w:rsidR="00BB061D" w:rsidRDefault="001F1457" w:rsidP="00BB061D">
              <w:pPr>
                <w:pStyle w:val="Encabezado"/>
              </w:pPr>
              <w:r>
                <w:rPr>
                  <w:noProof/>
                </w:rPr>
                <w:drawing>
                  <wp:anchor distT="0" distB="0" distL="114300" distR="114300" simplePos="0" relativeHeight="251658240" behindDoc="0" locked="0" layoutInCell="1" allowOverlap="1" wp14:anchorId="2132C5DD" wp14:editId="78D09126">
                    <wp:simplePos x="0" y="0"/>
                    <wp:positionH relativeFrom="column">
                      <wp:posOffset>4008120</wp:posOffset>
                    </wp:positionH>
                    <wp:positionV relativeFrom="paragraph">
                      <wp:posOffset>-243840</wp:posOffset>
                    </wp:positionV>
                    <wp:extent cx="2210435" cy="966470"/>
                    <wp:effectExtent l="0" t="0" r="0" b="508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stretch>
                              <a:fillRect/>
                            </a:stretch>
                          </pic:blipFill>
                          <pic:spPr>
                            <a:xfrm>
                              <a:off x="0" y="0"/>
                              <a:ext cx="2210435" cy="966470"/>
                            </a:xfrm>
                            <a:prstGeom prst="rect">
                              <a:avLst/>
                            </a:prstGeom>
                          </pic:spPr>
                        </pic:pic>
                      </a:graphicData>
                    </a:graphic>
                  </wp:anchor>
                </w:drawing>
              </w:r>
              <w:r w:rsidR="00BB061D">
                <w:t>Universidad de Cartagena, Campus Piedra Bolívar</w:t>
              </w:r>
            </w:p>
            <w:p w14:paraId="620BC943" w14:textId="57D9B06B" w:rsidR="00BB061D" w:rsidRDefault="00BB061D" w:rsidP="00BB061D">
              <w:pPr>
                <w:pStyle w:val="Encabezado"/>
              </w:pPr>
              <w:r>
                <w:t xml:space="preserve">Programación Orientada a Objetos | Actividad </w:t>
              </w:r>
              <w:r w:rsidR="001F1457">
                <w:t>2</w:t>
              </w:r>
            </w:p>
            <w:p w14:paraId="7D3F4F12" w14:textId="42389075" w:rsidR="00BB061D" w:rsidRDefault="00BB061D" w:rsidP="00BB061D">
              <w:pPr>
                <w:pStyle w:val="Encabezado"/>
              </w:pPr>
              <w:r>
                <w:t>Kevin Gómez 7502420013</w:t>
              </w:r>
            </w:p>
            <w:p w14:paraId="64954D74" w14:textId="478E3313" w:rsidR="004D6B86" w:rsidRPr="00170521" w:rsidRDefault="0035741E" w:rsidP="00170521">
              <w:pPr>
                <w:pStyle w:val="Encabezado"/>
              </w:pPr>
            </w:p>
          </w:sdtContent>
        </w:sdt>
      </w:tc>
      <w:tc>
        <w:tcPr>
          <w:tcW w:w="360" w:type="dxa"/>
        </w:tcPr>
        <w:p w14:paraId="4EC94B15" w14:textId="278994DB"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3F557AB2" w14:textId="009FC076"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980618"/>
      <w:docPartObj>
        <w:docPartGallery w:val="Page Numbers (Top of Page)"/>
        <w:docPartUnique/>
      </w:docPartObj>
    </w:sdtPr>
    <w:sdtEndPr/>
    <w:sdtContent>
      <w:p w14:paraId="50F2F5C5" w14:textId="7ABD2FC8" w:rsidR="00B902D8" w:rsidRDefault="00B902D8">
        <w:pPr>
          <w:pStyle w:val="Encabezado"/>
          <w:jc w:val="right"/>
        </w:pPr>
        <w:r>
          <w:fldChar w:fldCharType="begin"/>
        </w:r>
        <w:r>
          <w:instrText>PAGE   \* MERGEFORMAT</w:instrText>
        </w:r>
        <w:r>
          <w:fldChar w:fldCharType="separate"/>
        </w:r>
        <w:r>
          <w:t>2</w:t>
        </w:r>
        <w:r>
          <w:fldChar w:fldCharType="end"/>
        </w:r>
      </w:p>
    </w:sdtContent>
  </w:sdt>
  <w:p w14:paraId="175B3F50" w14:textId="27098CB0" w:rsidR="004D6B86" w:rsidRDefault="00B902D8" w:rsidP="002C627C">
    <w:pPr>
      <w:pStyle w:val="Encabezado"/>
    </w:pPr>
    <w:r>
      <w:t>Actividad Unidad 1 Programación Orientada a Objetos</w:t>
    </w:r>
  </w:p>
  <w:p w14:paraId="3466F3E9" w14:textId="30649119" w:rsidR="00B902D8" w:rsidRDefault="00B902D8" w:rsidP="002C627C">
    <w:pPr>
      <w:pStyle w:val="Encabezado"/>
    </w:pPr>
    <w:r>
      <w:t>Universidad de Cartagena | Ing. De Software</w:t>
    </w:r>
  </w:p>
  <w:p w14:paraId="1D1F319E" w14:textId="271210FA" w:rsidR="00B902D8" w:rsidRDefault="00B902D8" w:rsidP="002C627C">
    <w:pPr>
      <w:pStyle w:val="Encabezado"/>
    </w:pPr>
    <w:r>
      <w:t>Kevin Manuel Gómez Rojas    COD: 7502420013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2AD57A3"/>
    <w:multiLevelType w:val="multilevel"/>
    <w:tmpl w:val="85B03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4442A2"/>
    <w:multiLevelType w:val="hybridMultilevel"/>
    <w:tmpl w:val="983A84E8"/>
    <w:lvl w:ilvl="0" w:tplc="5E58DD3E">
      <w:start w:val="1"/>
      <w:numFmt w:val="bullet"/>
      <w:lvlText w:val=""/>
      <w:lvlJc w:val="left"/>
      <w:pPr>
        <w:ind w:left="720" w:hanging="360"/>
      </w:pPr>
      <w:rPr>
        <w:rFonts w:ascii="Symbol" w:hAnsi="Symbol" w:hint="default"/>
        <w:color w:val="00206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1D07F6F"/>
    <w:multiLevelType w:val="multilevel"/>
    <w:tmpl w:val="78282FD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953CA"/>
    <w:multiLevelType w:val="multilevel"/>
    <w:tmpl w:val="63900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66FD7"/>
    <w:multiLevelType w:val="multilevel"/>
    <w:tmpl w:val="90D6C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F20875"/>
    <w:multiLevelType w:val="multilevel"/>
    <w:tmpl w:val="5862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FD0D87"/>
    <w:multiLevelType w:val="multilevel"/>
    <w:tmpl w:val="C164C2BE"/>
    <w:lvl w:ilvl="0">
      <w:start w:val="1"/>
      <w:numFmt w:val="decimal"/>
      <w:lvlText w:val="%1."/>
      <w:lvlJc w:val="left"/>
      <w:pPr>
        <w:tabs>
          <w:tab w:val="num" w:pos="720"/>
        </w:tabs>
        <w:ind w:left="720" w:hanging="360"/>
      </w:pPr>
      <w:rPr>
        <w:rFonts w:asciiTheme="minorHAnsi" w:eastAsiaTheme="minorEastAsia" w:hAnsiTheme="minorHAnsi" w:cstheme="minorBidi"/>
      </w:rPr>
    </w:lvl>
    <w:lvl w:ilvl="1">
      <w:numFmt w:val="bullet"/>
      <w:lvlText w:val=""/>
      <w:lvlJc w:val="left"/>
      <w:pPr>
        <w:ind w:left="1440" w:hanging="36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2C2282"/>
    <w:multiLevelType w:val="multilevel"/>
    <w:tmpl w:val="20B8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825E87"/>
    <w:multiLevelType w:val="multilevel"/>
    <w:tmpl w:val="7442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737A92"/>
    <w:multiLevelType w:val="multilevel"/>
    <w:tmpl w:val="1E82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9C25A5"/>
    <w:multiLevelType w:val="multilevel"/>
    <w:tmpl w:val="ABA6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6218B"/>
    <w:multiLevelType w:val="multilevel"/>
    <w:tmpl w:val="3750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E0670"/>
    <w:multiLevelType w:val="hybridMultilevel"/>
    <w:tmpl w:val="11622EF6"/>
    <w:lvl w:ilvl="0" w:tplc="5E765F9A">
      <w:numFmt w:val="bullet"/>
      <w:lvlText w:val="-"/>
      <w:lvlJc w:val="left"/>
      <w:pPr>
        <w:ind w:left="1080" w:hanging="360"/>
      </w:pPr>
      <w:rPr>
        <w:rFonts w:ascii="Times New Roman" w:eastAsiaTheme="minorEastAs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3" w15:restartNumberingAfterBreak="0">
    <w:nsid w:val="48603D0E"/>
    <w:multiLevelType w:val="multilevel"/>
    <w:tmpl w:val="E3F2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CB0BD7"/>
    <w:multiLevelType w:val="multilevel"/>
    <w:tmpl w:val="B97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316D8C"/>
    <w:multiLevelType w:val="hybridMultilevel"/>
    <w:tmpl w:val="406CFFE0"/>
    <w:lvl w:ilvl="0" w:tplc="EBA4B0A6">
      <w:start w:val="1"/>
      <w:numFmt w:val="bullet"/>
      <w:lvlText w:val=""/>
      <w:lvlJc w:val="left"/>
      <w:pPr>
        <w:ind w:left="1440" w:hanging="360"/>
      </w:pPr>
      <w:rPr>
        <w:rFonts w:ascii="Symbol" w:hAnsi="Symbol" w:hint="default"/>
        <w:color w:val="00206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5069133E"/>
    <w:multiLevelType w:val="hybridMultilevel"/>
    <w:tmpl w:val="3F3C680A"/>
    <w:lvl w:ilvl="0" w:tplc="D1BE251C">
      <w:start w:val="1"/>
      <w:numFmt w:val="bullet"/>
      <w:lvlText w:val=""/>
      <w:lvlJc w:val="left"/>
      <w:pPr>
        <w:ind w:left="1440" w:hanging="360"/>
      </w:pPr>
      <w:rPr>
        <w:rFonts w:ascii="Symbol" w:hAnsi="Symbol" w:hint="default"/>
        <w:color w:val="002060"/>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55C063B9"/>
    <w:multiLevelType w:val="multilevel"/>
    <w:tmpl w:val="0FEC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DE234F"/>
    <w:multiLevelType w:val="multilevel"/>
    <w:tmpl w:val="A536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FE7A7D"/>
    <w:multiLevelType w:val="multilevel"/>
    <w:tmpl w:val="B89A7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0F81"/>
    <w:multiLevelType w:val="multilevel"/>
    <w:tmpl w:val="78282FD6"/>
    <w:lvl w:ilvl="0">
      <w:start w:val="1"/>
      <w:numFmt w:val="decimal"/>
      <w:lvlText w:val="%1."/>
      <w:lvlJc w:val="left"/>
      <w:pPr>
        <w:tabs>
          <w:tab w:val="num" w:pos="720"/>
        </w:tabs>
        <w:ind w:left="720" w:hanging="360"/>
      </w:pPr>
      <w:rPr>
        <w:rFonts w:asciiTheme="majorHAnsi" w:eastAsiaTheme="majorEastAsia" w:hAnsiTheme="majorHAnsi" w:cstheme="maj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6C4723"/>
    <w:multiLevelType w:val="multilevel"/>
    <w:tmpl w:val="7F1A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1"/>
  </w:num>
  <w:num w:numId="13">
    <w:abstractNumId w:val="14"/>
  </w:num>
  <w:num w:numId="14">
    <w:abstractNumId w:val="16"/>
  </w:num>
  <w:num w:numId="15">
    <w:abstractNumId w:val="30"/>
  </w:num>
  <w:num w:numId="16">
    <w:abstractNumId w:val="12"/>
  </w:num>
  <w:num w:numId="17">
    <w:abstractNumId w:val="26"/>
  </w:num>
  <w:num w:numId="18">
    <w:abstractNumId w:val="25"/>
  </w:num>
  <w:num w:numId="19">
    <w:abstractNumId w:val="28"/>
  </w:num>
  <w:num w:numId="20">
    <w:abstractNumId w:val="23"/>
  </w:num>
  <w:num w:numId="21">
    <w:abstractNumId w:val="27"/>
  </w:num>
  <w:num w:numId="22">
    <w:abstractNumId w:val="29"/>
  </w:num>
  <w:num w:numId="23">
    <w:abstractNumId w:val="21"/>
  </w:num>
  <w:num w:numId="24">
    <w:abstractNumId w:val="31"/>
  </w:num>
  <w:num w:numId="25">
    <w:abstractNumId w:val="17"/>
  </w:num>
  <w:num w:numId="26">
    <w:abstractNumId w:val="20"/>
  </w:num>
  <w:num w:numId="27">
    <w:abstractNumId w:val="10"/>
  </w:num>
  <w:num w:numId="28">
    <w:abstractNumId w:val="24"/>
  </w:num>
  <w:num w:numId="29">
    <w:abstractNumId w:val="18"/>
  </w:num>
  <w:num w:numId="30">
    <w:abstractNumId w:val="19"/>
  </w:num>
  <w:num w:numId="31">
    <w:abstractNumId w:val="15"/>
  </w:num>
  <w:num w:numId="32">
    <w:abstractNumId w:val="13"/>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D8"/>
    <w:rsid w:val="00006BBA"/>
    <w:rsid w:val="0001010E"/>
    <w:rsid w:val="00011260"/>
    <w:rsid w:val="000217F5"/>
    <w:rsid w:val="00094604"/>
    <w:rsid w:val="00097169"/>
    <w:rsid w:val="000C2982"/>
    <w:rsid w:val="000C7639"/>
    <w:rsid w:val="00114BFA"/>
    <w:rsid w:val="001602E3"/>
    <w:rsid w:val="00160C0C"/>
    <w:rsid w:val="001664A2"/>
    <w:rsid w:val="00170521"/>
    <w:rsid w:val="00194205"/>
    <w:rsid w:val="001B4848"/>
    <w:rsid w:val="001C4A59"/>
    <w:rsid w:val="001F1457"/>
    <w:rsid w:val="001F447A"/>
    <w:rsid w:val="001F7399"/>
    <w:rsid w:val="00212319"/>
    <w:rsid w:val="00225BE3"/>
    <w:rsid w:val="00274E0A"/>
    <w:rsid w:val="002B6153"/>
    <w:rsid w:val="002C627C"/>
    <w:rsid w:val="00307586"/>
    <w:rsid w:val="00336906"/>
    <w:rsid w:val="00345333"/>
    <w:rsid w:val="00354EDB"/>
    <w:rsid w:val="0035741E"/>
    <w:rsid w:val="003918E2"/>
    <w:rsid w:val="00393605"/>
    <w:rsid w:val="003A06C6"/>
    <w:rsid w:val="003E36B1"/>
    <w:rsid w:val="003E4162"/>
    <w:rsid w:val="003F7CBD"/>
    <w:rsid w:val="004450B7"/>
    <w:rsid w:val="00481CF8"/>
    <w:rsid w:val="00492C2D"/>
    <w:rsid w:val="004A3D87"/>
    <w:rsid w:val="004B18A9"/>
    <w:rsid w:val="004D4F8C"/>
    <w:rsid w:val="004D6B86"/>
    <w:rsid w:val="00504F88"/>
    <w:rsid w:val="0055242C"/>
    <w:rsid w:val="00595412"/>
    <w:rsid w:val="0059636C"/>
    <w:rsid w:val="0061747E"/>
    <w:rsid w:val="00641876"/>
    <w:rsid w:val="00645290"/>
    <w:rsid w:val="006B015B"/>
    <w:rsid w:val="006C162F"/>
    <w:rsid w:val="006D7EE9"/>
    <w:rsid w:val="006E4381"/>
    <w:rsid w:val="007244DE"/>
    <w:rsid w:val="00742560"/>
    <w:rsid w:val="007435DB"/>
    <w:rsid w:val="007C24AA"/>
    <w:rsid w:val="0081390C"/>
    <w:rsid w:val="00816831"/>
    <w:rsid w:val="00837D67"/>
    <w:rsid w:val="008747E8"/>
    <w:rsid w:val="008A2A83"/>
    <w:rsid w:val="008A2D91"/>
    <w:rsid w:val="008B03CB"/>
    <w:rsid w:val="008C133E"/>
    <w:rsid w:val="00910F0E"/>
    <w:rsid w:val="009372F8"/>
    <w:rsid w:val="00937ADA"/>
    <w:rsid w:val="0094665A"/>
    <w:rsid w:val="00961AE5"/>
    <w:rsid w:val="00987ECC"/>
    <w:rsid w:val="009A122F"/>
    <w:rsid w:val="009A28D9"/>
    <w:rsid w:val="009A2C38"/>
    <w:rsid w:val="009A78EA"/>
    <w:rsid w:val="009F0414"/>
    <w:rsid w:val="009F48CC"/>
    <w:rsid w:val="00A01210"/>
    <w:rsid w:val="00A4757D"/>
    <w:rsid w:val="00A77F6B"/>
    <w:rsid w:val="00A81BB2"/>
    <w:rsid w:val="00AA5C05"/>
    <w:rsid w:val="00B51E0C"/>
    <w:rsid w:val="00B902D8"/>
    <w:rsid w:val="00BB061D"/>
    <w:rsid w:val="00C3438C"/>
    <w:rsid w:val="00C40822"/>
    <w:rsid w:val="00C42173"/>
    <w:rsid w:val="00C5686B"/>
    <w:rsid w:val="00C74024"/>
    <w:rsid w:val="00C83B15"/>
    <w:rsid w:val="00C848D7"/>
    <w:rsid w:val="00C925C8"/>
    <w:rsid w:val="00CB002A"/>
    <w:rsid w:val="00CB7F84"/>
    <w:rsid w:val="00CF0B00"/>
    <w:rsid w:val="00CF1B55"/>
    <w:rsid w:val="00CF6D79"/>
    <w:rsid w:val="00D46600"/>
    <w:rsid w:val="00D51277"/>
    <w:rsid w:val="00D72F73"/>
    <w:rsid w:val="00DA33D3"/>
    <w:rsid w:val="00DA5C94"/>
    <w:rsid w:val="00DB2E59"/>
    <w:rsid w:val="00DB358F"/>
    <w:rsid w:val="00DC44F1"/>
    <w:rsid w:val="00DE5F2D"/>
    <w:rsid w:val="00DF258D"/>
    <w:rsid w:val="00DF6D26"/>
    <w:rsid w:val="00E17108"/>
    <w:rsid w:val="00E214E3"/>
    <w:rsid w:val="00E349DA"/>
    <w:rsid w:val="00E7305D"/>
    <w:rsid w:val="00EA780C"/>
    <w:rsid w:val="00EB69D3"/>
    <w:rsid w:val="00F22460"/>
    <w:rsid w:val="00F31D66"/>
    <w:rsid w:val="00F335DE"/>
    <w:rsid w:val="00F363EC"/>
    <w:rsid w:val="00F413AC"/>
    <w:rsid w:val="00F86369"/>
    <w:rsid w:val="00FA2960"/>
    <w:rsid w:val="00FB2CCE"/>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06E13A"/>
  <w15:chartTrackingRefBased/>
  <w15:docId w15:val="{63C548EB-9115-4AD4-B1B0-64679E8C3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TDC1">
    <w:name w:val="toc 1"/>
    <w:basedOn w:val="Normal"/>
    <w:next w:val="Normal"/>
    <w:autoRedefine/>
    <w:uiPriority w:val="39"/>
    <w:unhideWhenUsed/>
    <w:rsid w:val="00F22460"/>
    <w:pPr>
      <w:spacing w:after="100"/>
    </w:pPr>
  </w:style>
  <w:style w:type="paragraph" w:styleId="TDC2">
    <w:name w:val="toc 2"/>
    <w:basedOn w:val="Normal"/>
    <w:next w:val="Normal"/>
    <w:autoRedefine/>
    <w:uiPriority w:val="39"/>
    <w:unhideWhenUsed/>
    <w:rsid w:val="00F22460"/>
    <w:pPr>
      <w:spacing w:after="100"/>
      <w:ind w:left="240"/>
    </w:pPr>
  </w:style>
  <w:style w:type="paragraph" w:styleId="TDC3">
    <w:name w:val="toc 3"/>
    <w:basedOn w:val="Normal"/>
    <w:next w:val="Normal"/>
    <w:autoRedefine/>
    <w:uiPriority w:val="39"/>
    <w:unhideWhenUsed/>
    <w:rsid w:val="00F22460"/>
    <w:pPr>
      <w:spacing w:after="100"/>
      <w:ind w:left="480"/>
    </w:pPr>
  </w:style>
  <w:style w:type="character" w:styleId="Hipervnculo">
    <w:name w:val="Hyperlink"/>
    <w:basedOn w:val="Fuentedeprrafopredeter"/>
    <w:uiPriority w:val="99"/>
    <w:unhideWhenUsed/>
    <w:rsid w:val="00F22460"/>
    <w:rPr>
      <w:color w:val="5F5F5F" w:themeColor="hyperlink"/>
      <w:u w:val="single"/>
    </w:rPr>
  </w:style>
  <w:style w:type="character" w:styleId="Mencinsinresolver">
    <w:name w:val="Unresolved Mention"/>
    <w:basedOn w:val="Fuentedeprrafopredeter"/>
    <w:uiPriority w:val="99"/>
    <w:semiHidden/>
    <w:unhideWhenUsed/>
    <w:rsid w:val="00C848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9530842">
      <w:bodyDiv w:val="1"/>
      <w:marLeft w:val="0"/>
      <w:marRight w:val="0"/>
      <w:marTop w:val="0"/>
      <w:marBottom w:val="0"/>
      <w:divBdr>
        <w:top w:val="none" w:sz="0" w:space="0" w:color="auto"/>
        <w:left w:val="none" w:sz="0" w:space="0" w:color="auto"/>
        <w:bottom w:val="none" w:sz="0" w:space="0" w:color="auto"/>
        <w:right w:val="none" w:sz="0" w:space="0" w:color="auto"/>
      </w:divBdr>
    </w:div>
    <w:div w:id="282150319">
      <w:bodyDiv w:val="1"/>
      <w:marLeft w:val="0"/>
      <w:marRight w:val="0"/>
      <w:marTop w:val="0"/>
      <w:marBottom w:val="0"/>
      <w:divBdr>
        <w:top w:val="none" w:sz="0" w:space="0" w:color="auto"/>
        <w:left w:val="none" w:sz="0" w:space="0" w:color="auto"/>
        <w:bottom w:val="none" w:sz="0" w:space="0" w:color="auto"/>
        <w:right w:val="none" w:sz="0" w:space="0" w:color="auto"/>
      </w:divBdr>
      <w:divsChild>
        <w:div w:id="1502354948">
          <w:marLeft w:val="0"/>
          <w:marRight w:val="0"/>
          <w:marTop w:val="0"/>
          <w:marBottom w:val="0"/>
          <w:divBdr>
            <w:top w:val="none" w:sz="0" w:space="0" w:color="auto"/>
            <w:left w:val="none" w:sz="0" w:space="0" w:color="auto"/>
            <w:bottom w:val="none" w:sz="0" w:space="0" w:color="auto"/>
            <w:right w:val="none" w:sz="0" w:space="0" w:color="auto"/>
          </w:divBdr>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970241">
      <w:bodyDiv w:val="1"/>
      <w:marLeft w:val="0"/>
      <w:marRight w:val="0"/>
      <w:marTop w:val="0"/>
      <w:marBottom w:val="0"/>
      <w:divBdr>
        <w:top w:val="none" w:sz="0" w:space="0" w:color="auto"/>
        <w:left w:val="none" w:sz="0" w:space="0" w:color="auto"/>
        <w:bottom w:val="none" w:sz="0" w:space="0" w:color="auto"/>
        <w:right w:val="none" w:sz="0" w:space="0" w:color="auto"/>
      </w:divBdr>
      <w:divsChild>
        <w:div w:id="1421560197">
          <w:marLeft w:val="0"/>
          <w:marRight w:val="0"/>
          <w:marTop w:val="0"/>
          <w:marBottom w:val="0"/>
          <w:divBdr>
            <w:top w:val="none" w:sz="0" w:space="0" w:color="auto"/>
            <w:left w:val="none" w:sz="0" w:space="0" w:color="auto"/>
            <w:bottom w:val="none" w:sz="0" w:space="0" w:color="auto"/>
            <w:right w:val="none" w:sz="0" w:space="0" w:color="auto"/>
          </w:divBdr>
        </w:div>
      </w:divsChild>
    </w:div>
    <w:div w:id="374353458">
      <w:bodyDiv w:val="1"/>
      <w:marLeft w:val="0"/>
      <w:marRight w:val="0"/>
      <w:marTop w:val="0"/>
      <w:marBottom w:val="0"/>
      <w:divBdr>
        <w:top w:val="none" w:sz="0" w:space="0" w:color="auto"/>
        <w:left w:val="none" w:sz="0" w:space="0" w:color="auto"/>
        <w:bottom w:val="none" w:sz="0" w:space="0" w:color="auto"/>
        <w:right w:val="none" w:sz="0" w:space="0" w:color="auto"/>
      </w:divBdr>
      <w:divsChild>
        <w:div w:id="1630545753">
          <w:marLeft w:val="0"/>
          <w:marRight w:val="0"/>
          <w:marTop w:val="0"/>
          <w:marBottom w:val="0"/>
          <w:divBdr>
            <w:top w:val="none" w:sz="0" w:space="0" w:color="auto"/>
            <w:left w:val="none" w:sz="0" w:space="0" w:color="auto"/>
            <w:bottom w:val="none" w:sz="0" w:space="0" w:color="auto"/>
            <w:right w:val="none" w:sz="0" w:space="0" w:color="auto"/>
          </w:divBdr>
          <w:divsChild>
            <w:div w:id="1912498475">
              <w:marLeft w:val="0"/>
              <w:marRight w:val="0"/>
              <w:marTop w:val="0"/>
              <w:marBottom w:val="0"/>
              <w:divBdr>
                <w:top w:val="none" w:sz="0" w:space="0" w:color="auto"/>
                <w:left w:val="none" w:sz="0" w:space="0" w:color="auto"/>
                <w:bottom w:val="none" w:sz="0" w:space="0" w:color="auto"/>
                <w:right w:val="none" w:sz="0" w:space="0" w:color="auto"/>
              </w:divBdr>
              <w:divsChild>
                <w:div w:id="496657571">
                  <w:marLeft w:val="0"/>
                  <w:marRight w:val="0"/>
                  <w:marTop w:val="0"/>
                  <w:marBottom w:val="0"/>
                  <w:divBdr>
                    <w:top w:val="none" w:sz="0" w:space="0" w:color="auto"/>
                    <w:left w:val="none" w:sz="0" w:space="0" w:color="auto"/>
                    <w:bottom w:val="none" w:sz="0" w:space="0" w:color="auto"/>
                    <w:right w:val="none" w:sz="0" w:space="0" w:color="auto"/>
                  </w:divBdr>
                  <w:divsChild>
                    <w:div w:id="348802616">
                      <w:marLeft w:val="0"/>
                      <w:marRight w:val="0"/>
                      <w:marTop w:val="0"/>
                      <w:marBottom w:val="0"/>
                      <w:divBdr>
                        <w:top w:val="none" w:sz="0" w:space="0" w:color="auto"/>
                        <w:left w:val="none" w:sz="0" w:space="0" w:color="auto"/>
                        <w:bottom w:val="none" w:sz="0" w:space="0" w:color="auto"/>
                        <w:right w:val="none" w:sz="0" w:space="0" w:color="auto"/>
                      </w:divBdr>
                      <w:divsChild>
                        <w:div w:id="607781085">
                          <w:marLeft w:val="0"/>
                          <w:marRight w:val="0"/>
                          <w:marTop w:val="0"/>
                          <w:marBottom w:val="0"/>
                          <w:divBdr>
                            <w:top w:val="none" w:sz="0" w:space="0" w:color="auto"/>
                            <w:left w:val="none" w:sz="0" w:space="0" w:color="auto"/>
                            <w:bottom w:val="none" w:sz="0" w:space="0" w:color="auto"/>
                            <w:right w:val="none" w:sz="0" w:space="0" w:color="auto"/>
                          </w:divBdr>
                        </w:div>
                      </w:divsChild>
                    </w:div>
                    <w:div w:id="507017708">
                      <w:marLeft w:val="0"/>
                      <w:marRight w:val="0"/>
                      <w:marTop w:val="0"/>
                      <w:marBottom w:val="0"/>
                      <w:divBdr>
                        <w:top w:val="none" w:sz="0" w:space="0" w:color="auto"/>
                        <w:left w:val="none" w:sz="0" w:space="0" w:color="auto"/>
                        <w:bottom w:val="none" w:sz="0" w:space="0" w:color="auto"/>
                        <w:right w:val="none" w:sz="0" w:space="0" w:color="auto"/>
                      </w:divBdr>
                      <w:divsChild>
                        <w:div w:id="79302855">
                          <w:marLeft w:val="0"/>
                          <w:marRight w:val="0"/>
                          <w:marTop w:val="0"/>
                          <w:marBottom w:val="0"/>
                          <w:divBdr>
                            <w:top w:val="none" w:sz="0" w:space="0" w:color="auto"/>
                            <w:left w:val="none" w:sz="0" w:space="0" w:color="auto"/>
                            <w:bottom w:val="none" w:sz="0" w:space="0" w:color="auto"/>
                            <w:right w:val="none" w:sz="0" w:space="0" w:color="auto"/>
                          </w:divBdr>
                        </w:div>
                      </w:divsChild>
                    </w:div>
                    <w:div w:id="1010447323">
                      <w:marLeft w:val="0"/>
                      <w:marRight w:val="0"/>
                      <w:marTop w:val="0"/>
                      <w:marBottom w:val="0"/>
                      <w:divBdr>
                        <w:top w:val="none" w:sz="0" w:space="0" w:color="auto"/>
                        <w:left w:val="none" w:sz="0" w:space="0" w:color="auto"/>
                        <w:bottom w:val="none" w:sz="0" w:space="0" w:color="auto"/>
                        <w:right w:val="none" w:sz="0" w:space="0" w:color="auto"/>
                      </w:divBdr>
                      <w:divsChild>
                        <w:div w:id="12357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071506">
      <w:bodyDiv w:val="1"/>
      <w:marLeft w:val="0"/>
      <w:marRight w:val="0"/>
      <w:marTop w:val="0"/>
      <w:marBottom w:val="0"/>
      <w:divBdr>
        <w:top w:val="none" w:sz="0" w:space="0" w:color="auto"/>
        <w:left w:val="none" w:sz="0" w:space="0" w:color="auto"/>
        <w:bottom w:val="none" w:sz="0" w:space="0" w:color="auto"/>
        <w:right w:val="none" w:sz="0" w:space="0" w:color="auto"/>
      </w:divBdr>
    </w:div>
    <w:div w:id="466777625">
      <w:bodyDiv w:val="1"/>
      <w:marLeft w:val="0"/>
      <w:marRight w:val="0"/>
      <w:marTop w:val="0"/>
      <w:marBottom w:val="0"/>
      <w:divBdr>
        <w:top w:val="none" w:sz="0" w:space="0" w:color="auto"/>
        <w:left w:val="none" w:sz="0" w:space="0" w:color="auto"/>
        <w:bottom w:val="none" w:sz="0" w:space="0" w:color="auto"/>
        <w:right w:val="none" w:sz="0" w:space="0" w:color="auto"/>
      </w:divBdr>
    </w:div>
    <w:div w:id="518081143">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19074895">
      <w:bodyDiv w:val="1"/>
      <w:marLeft w:val="0"/>
      <w:marRight w:val="0"/>
      <w:marTop w:val="0"/>
      <w:marBottom w:val="0"/>
      <w:divBdr>
        <w:top w:val="none" w:sz="0" w:space="0" w:color="auto"/>
        <w:left w:val="none" w:sz="0" w:space="0" w:color="auto"/>
        <w:bottom w:val="none" w:sz="0" w:space="0" w:color="auto"/>
        <w:right w:val="none" w:sz="0" w:space="0" w:color="auto"/>
      </w:divBdr>
      <w:divsChild>
        <w:div w:id="615527902">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10148975">
      <w:bodyDiv w:val="1"/>
      <w:marLeft w:val="0"/>
      <w:marRight w:val="0"/>
      <w:marTop w:val="0"/>
      <w:marBottom w:val="0"/>
      <w:divBdr>
        <w:top w:val="none" w:sz="0" w:space="0" w:color="auto"/>
        <w:left w:val="none" w:sz="0" w:space="0" w:color="auto"/>
        <w:bottom w:val="none" w:sz="0" w:space="0" w:color="auto"/>
        <w:right w:val="none" w:sz="0" w:space="0" w:color="auto"/>
      </w:divBdr>
      <w:divsChild>
        <w:div w:id="1198353914">
          <w:marLeft w:val="0"/>
          <w:marRight w:val="0"/>
          <w:marTop w:val="0"/>
          <w:marBottom w:val="0"/>
          <w:divBdr>
            <w:top w:val="none" w:sz="0" w:space="0" w:color="auto"/>
            <w:left w:val="none" w:sz="0" w:space="0" w:color="auto"/>
            <w:bottom w:val="none" w:sz="0" w:space="0" w:color="auto"/>
            <w:right w:val="none" w:sz="0" w:space="0" w:color="auto"/>
          </w:divBdr>
        </w:div>
      </w:divsChild>
    </w:div>
    <w:div w:id="729304618">
      <w:bodyDiv w:val="1"/>
      <w:marLeft w:val="0"/>
      <w:marRight w:val="0"/>
      <w:marTop w:val="0"/>
      <w:marBottom w:val="0"/>
      <w:divBdr>
        <w:top w:val="none" w:sz="0" w:space="0" w:color="auto"/>
        <w:left w:val="none" w:sz="0" w:space="0" w:color="auto"/>
        <w:bottom w:val="none" w:sz="0" w:space="0" w:color="auto"/>
        <w:right w:val="none" w:sz="0" w:space="0" w:color="auto"/>
      </w:divBdr>
      <w:divsChild>
        <w:div w:id="728504443">
          <w:marLeft w:val="0"/>
          <w:marRight w:val="0"/>
          <w:marTop w:val="0"/>
          <w:marBottom w:val="0"/>
          <w:divBdr>
            <w:top w:val="none" w:sz="0" w:space="0" w:color="auto"/>
            <w:left w:val="none" w:sz="0" w:space="0" w:color="auto"/>
            <w:bottom w:val="none" w:sz="0" w:space="0" w:color="auto"/>
            <w:right w:val="none" w:sz="0" w:space="0" w:color="auto"/>
          </w:divBdr>
        </w:div>
      </w:divsChild>
    </w:div>
    <w:div w:id="911356556">
      <w:bodyDiv w:val="1"/>
      <w:marLeft w:val="0"/>
      <w:marRight w:val="0"/>
      <w:marTop w:val="0"/>
      <w:marBottom w:val="0"/>
      <w:divBdr>
        <w:top w:val="none" w:sz="0" w:space="0" w:color="auto"/>
        <w:left w:val="none" w:sz="0" w:space="0" w:color="auto"/>
        <w:bottom w:val="none" w:sz="0" w:space="0" w:color="auto"/>
        <w:right w:val="none" w:sz="0" w:space="0" w:color="auto"/>
      </w:divBdr>
      <w:divsChild>
        <w:div w:id="446655427">
          <w:marLeft w:val="0"/>
          <w:marRight w:val="0"/>
          <w:marTop w:val="0"/>
          <w:marBottom w:val="0"/>
          <w:divBdr>
            <w:top w:val="none" w:sz="0" w:space="0" w:color="auto"/>
            <w:left w:val="none" w:sz="0" w:space="0" w:color="auto"/>
            <w:bottom w:val="none" w:sz="0" w:space="0" w:color="auto"/>
            <w:right w:val="none" w:sz="0" w:space="0" w:color="auto"/>
          </w:divBdr>
        </w:div>
      </w:divsChild>
    </w:div>
    <w:div w:id="921530497">
      <w:bodyDiv w:val="1"/>
      <w:marLeft w:val="0"/>
      <w:marRight w:val="0"/>
      <w:marTop w:val="0"/>
      <w:marBottom w:val="0"/>
      <w:divBdr>
        <w:top w:val="none" w:sz="0" w:space="0" w:color="auto"/>
        <w:left w:val="none" w:sz="0" w:space="0" w:color="auto"/>
        <w:bottom w:val="none" w:sz="0" w:space="0" w:color="auto"/>
        <w:right w:val="none" w:sz="0" w:space="0" w:color="auto"/>
      </w:divBdr>
      <w:divsChild>
        <w:div w:id="241112077">
          <w:marLeft w:val="0"/>
          <w:marRight w:val="0"/>
          <w:marTop w:val="0"/>
          <w:marBottom w:val="0"/>
          <w:divBdr>
            <w:top w:val="none" w:sz="0" w:space="0" w:color="auto"/>
            <w:left w:val="none" w:sz="0" w:space="0" w:color="auto"/>
            <w:bottom w:val="none" w:sz="0" w:space="0" w:color="auto"/>
            <w:right w:val="none" w:sz="0" w:space="0" w:color="auto"/>
          </w:divBdr>
        </w:div>
      </w:divsChild>
    </w:div>
    <w:div w:id="924916116">
      <w:bodyDiv w:val="1"/>
      <w:marLeft w:val="0"/>
      <w:marRight w:val="0"/>
      <w:marTop w:val="0"/>
      <w:marBottom w:val="0"/>
      <w:divBdr>
        <w:top w:val="none" w:sz="0" w:space="0" w:color="auto"/>
        <w:left w:val="none" w:sz="0" w:space="0" w:color="auto"/>
        <w:bottom w:val="none" w:sz="0" w:space="0" w:color="auto"/>
        <w:right w:val="none" w:sz="0" w:space="0" w:color="auto"/>
      </w:divBdr>
      <w:divsChild>
        <w:div w:id="1541161780">
          <w:marLeft w:val="0"/>
          <w:marRight w:val="0"/>
          <w:marTop w:val="0"/>
          <w:marBottom w:val="0"/>
          <w:divBdr>
            <w:top w:val="none" w:sz="0" w:space="0" w:color="auto"/>
            <w:left w:val="none" w:sz="0" w:space="0" w:color="auto"/>
            <w:bottom w:val="none" w:sz="0" w:space="0" w:color="auto"/>
            <w:right w:val="none" w:sz="0" w:space="0" w:color="auto"/>
          </w:divBdr>
        </w:div>
      </w:divsChild>
    </w:div>
    <w:div w:id="954478935">
      <w:bodyDiv w:val="1"/>
      <w:marLeft w:val="0"/>
      <w:marRight w:val="0"/>
      <w:marTop w:val="0"/>
      <w:marBottom w:val="0"/>
      <w:divBdr>
        <w:top w:val="none" w:sz="0" w:space="0" w:color="auto"/>
        <w:left w:val="none" w:sz="0" w:space="0" w:color="auto"/>
        <w:bottom w:val="none" w:sz="0" w:space="0" w:color="auto"/>
        <w:right w:val="none" w:sz="0" w:space="0" w:color="auto"/>
      </w:divBdr>
    </w:div>
    <w:div w:id="1002052336">
      <w:bodyDiv w:val="1"/>
      <w:marLeft w:val="0"/>
      <w:marRight w:val="0"/>
      <w:marTop w:val="0"/>
      <w:marBottom w:val="0"/>
      <w:divBdr>
        <w:top w:val="none" w:sz="0" w:space="0" w:color="auto"/>
        <w:left w:val="none" w:sz="0" w:space="0" w:color="auto"/>
        <w:bottom w:val="none" w:sz="0" w:space="0" w:color="auto"/>
        <w:right w:val="none" w:sz="0" w:space="0" w:color="auto"/>
      </w:divBdr>
      <w:divsChild>
        <w:div w:id="26833122">
          <w:marLeft w:val="0"/>
          <w:marRight w:val="0"/>
          <w:marTop w:val="0"/>
          <w:marBottom w:val="0"/>
          <w:divBdr>
            <w:top w:val="none" w:sz="0" w:space="0" w:color="auto"/>
            <w:left w:val="none" w:sz="0" w:space="0" w:color="auto"/>
            <w:bottom w:val="none" w:sz="0" w:space="0" w:color="auto"/>
            <w:right w:val="none" w:sz="0" w:space="0" w:color="auto"/>
          </w:divBdr>
          <w:divsChild>
            <w:div w:id="1935167487">
              <w:marLeft w:val="0"/>
              <w:marRight w:val="0"/>
              <w:marTop w:val="0"/>
              <w:marBottom w:val="0"/>
              <w:divBdr>
                <w:top w:val="none" w:sz="0" w:space="0" w:color="auto"/>
                <w:left w:val="none" w:sz="0" w:space="0" w:color="auto"/>
                <w:bottom w:val="none" w:sz="0" w:space="0" w:color="auto"/>
                <w:right w:val="none" w:sz="0" w:space="0" w:color="auto"/>
              </w:divBdr>
              <w:divsChild>
                <w:div w:id="172767766">
                  <w:marLeft w:val="0"/>
                  <w:marRight w:val="0"/>
                  <w:marTop w:val="0"/>
                  <w:marBottom w:val="0"/>
                  <w:divBdr>
                    <w:top w:val="none" w:sz="0" w:space="0" w:color="auto"/>
                    <w:left w:val="none" w:sz="0" w:space="0" w:color="auto"/>
                    <w:bottom w:val="none" w:sz="0" w:space="0" w:color="auto"/>
                    <w:right w:val="none" w:sz="0" w:space="0" w:color="auto"/>
                  </w:divBdr>
                </w:div>
              </w:divsChild>
            </w:div>
            <w:div w:id="447159282">
              <w:marLeft w:val="0"/>
              <w:marRight w:val="0"/>
              <w:marTop w:val="0"/>
              <w:marBottom w:val="0"/>
              <w:divBdr>
                <w:top w:val="none" w:sz="0" w:space="0" w:color="auto"/>
                <w:left w:val="none" w:sz="0" w:space="0" w:color="auto"/>
                <w:bottom w:val="none" w:sz="0" w:space="0" w:color="auto"/>
                <w:right w:val="none" w:sz="0" w:space="0" w:color="auto"/>
              </w:divBdr>
              <w:divsChild>
                <w:div w:id="1171070588">
                  <w:marLeft w:val="0"/>
                  <w:marRight w:val="0"/>
                  <w:marTop w:val="0"/>
                  <w:marBottom w:val="0"/>
                  <w:divBdr>
                    <w:top w:val="none" w:sz="0" w:space="0" w:color="auto"/>
                    <w:left w:val="none" w:sz="0" w:space="0" w:color="auto"/>
                    <w:bottom w:val="none" w:sz="0" w:space="0" w:color="auto"/>
                    <w:right w:val="none" w:sz="0" w:space="0" w:color="auto"/>
                  </w:divBdr>
                </w:div>
              </w:divsChild>
            </w:div>
            <w:div w:id="2002614483">
              <w:marLeft w:val="0"/>
              <w:marRight w:val="0"/>
              <w:marTop w:val="0"/>
              <w:marBottom w:val="0"/>
              <w:divBdr>
                <w:top w:val="none" w:sz="0" w:space="0" w:color="auto"/>
                <w:left w:val="none" w:sz="0" w:space="0" w:color="auto"/>
                <w:bottom w:val="none" w:sz="0" w:space="0" w:color="auto"/>
                <w:right w:val="none" w:sz="0" w:space="0" w:color="auto"/>
              </w:divBdr>
              <w:divsChild>
                <w:div w:id="1790466231">
                  <w:marLeft w:val="0"/>
                  <w:marRight w:val="0"/>
                  <w:marTop w:val="0"/>
                  <w:marBottom w:val="0"/>
                  <w:divBdr>
                    <w:top w:val="none" w:sz="0" w:space="0" w:color="auto"/>
                    <w:left w:val="none" w:sz="0" w:space="0" w:color="auto"/>
                    <w:bottom w:val="none" w:sz="0" w:space="0" w:color="auto"/>
                    <w:right w:val="none" w:sz="0" w:space="0" w:color="auto"/>
                  </w:divBdr>
                </w:div>
              </w:divsChild>
            </w:div>
            <w:div w:id="1145119083">
              <w:marLeft w:val="0"/>
              <w:marRight w:val="0"/>
              <w:marTop w:val="0"/>
              <w:marBottom w:val="0"/>
              <w:divBdr>
                <w:top w:val="none" w:sz="0" w:space="0" w:color="auto"/>
                <w:left w:val="none" w:sz="0" w:space="0" w:color="auto"/>
                <w:bottom w:val="none" w:sz="0" w:space="0" w:color="auto"/>
                <w:right w:val="none" w:sz="0" w:space="0" w:color="auto"/>
              </w:divBdr>
              <w:divsChild>
                <w:div w:id="10345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0230416">
      <w:bodyDiv w:val="1"/>
      <w:marLeft w:val="0"/>
      <w:marRight w:val="0"/>
      <w:marTop w:val="0"/>
      <w:marBottom w:val="0"/>
      <w:divBdr>
        <w:top w:val="none" w:sz="0" w:space="0" w:color="auto"/>
        <w:left w:val="none" w:sz="0" w:space="0" w:color="auto"/>
        <w:bottom w:val="none" w:sz="0" w:space="0" w:color="auto"/>
        <w:right w:val="none" w:sz="0" w:space="0" w:color="auto"/>
      </w:divBdr>
    </w:div>
    <w:div w:id="1091850959">
      <w:bodyDiv w:val="1"/>
      <w:marLeft w:val="0"/>
      <w:marRight w:val="0"/>
      <w:marTop w:val="0"/>
      <w:marBottom w:val="0"/>
      <w:divBdr>
        <w:top w:val="none" w:sz="0" w:space="0" w:color="auto"/>
        <w:left w:val="none" w:sz="0" w:space="0" w:color="auto"/>
        <w:bottom w:val="none" w:sz="0" w:space="0" w:color="auto"/>
        <w:right w:val="none" w:sz="0" w:space="0" w:color="auto"/>
      </w:divBdr>
    </w:div>
    <w:div w:id="1127772126">
      <w:bodyDiv w:val="1"/>
      <w:marLeft w:val="0"/>
      <w:marRight w:val="0"/>
      <w:marTop w:val="0"/>
      <w:marBottom w:val="0"/>
      <w:divBdr>
        <w:top w:val="none" w:sz="0" w:space="0" w:color="auto"/>
        <w:left w:val="none" w:sz="0" w:space="0" w:color="auto"/>
        <w:bottom w:val="none" w:sz="0" w:space="0" w:color="auto"/>
        <w:right w:val="none" w:sz="0" w:space="0" w:color="auto"/>
      </w:divBdr>
      <w:divsChild>
        <w:div w:id="1774548882">
          <w:marLeft w:val="0"/>
          <w:marRight w:val="0"/>
          <w:marTop w:val="0"/>
          <w:marBottom w:val="0"/>
          <w:divBdr>
            <w:top w:val="none" w:sz="0" w:space="0" w:color="auto"/>
            <w:left w:val="none" w:sz="0" w:space="0" w:color="auto"/>
            <w:bottom w:val="none" w:sz="0" w:space="0" w:color="auto"/>
            <w:right w:val="none" w:sz="0" w:space="0" w:color="auto"/>
          </w:divBdr>
        </w:div>
      </w:divsChild>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7011898">
      <w:bodyDiv w:val="1"/>
      <w:marLeft w:val="0"/>
      <w:marRight w:val="0"/>
      <w:marTop w:val="0"/>
      <w:marBottom w:val="0"/>
      <w:divBdr>
        <w:top w:val="none" w:sz="0" w:space="0" w:color="auto"/>
        <w:left w:val="none" w:sz="0" w:space="0" w:color="auto"/>
        <w:bottom w:val="none" w:sz="0" w:space="0" w:color="auto"/>
        <w:right w:val="none" w:sz="0" w:space="0" w:color="auto"/>
      </w:divBdr>
      <w:divsChild>
        <w:div w:id="403260920">
          <w:marLeft w:val="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108263">
      <w:bodyDiv w:val="1"/>
      <w:marLeft w:val="0"/>
      <w:marRight w:val="0"/>
      <w:marTop w:val="0"/>
      <w:marBottom w:val="0"/>
      <w:divBdr>
        <w:top w:val="none" w:sz="0" w:space="0" w:color="auto"/>
        <w:left w:val="none" w:sz="0" w:space="0" w:color="auto"/>
        <w:bottom w:val="none" w:sz="0" w:space="0" w:color="auto"/>
        <w:right w:val="none" w:sz="0" w:space="0" w:color="auto"/>
      </w:divBdr>
      <w:divsChild>
        <w:div w:id="1954051456">
          <w:marLeft w:val="0"/>
          <w:marRight w:val="0"/>
          <w:marTop w:val="0"/>
          <w:marBottom w:val="0"/>
          <w:divBdr>
            <w:top w:val="none" w:sz="0" w:space="0" w:color="auto"/>
            <w:left w:val="none" w:sz="0" w:space="0" w:color="auto"/>
            <w:bottom w:val="none" w:sz="0" w:space="0" w:color="auto"/>
            <w:right w:val="none" w:sz="0" w:space="0" w:color="auto"/>
          </w:divBdr>
        </w:div>
      </w:divsChild>
    </w:div>
    <w:div w:id="1300114074">
      <w:bodyDiv w:val="1"/>
      <w:marLeft w:val="0"/>
      <w:marRight w:val="0"/>
      <w:marTop w:val="0"/>
      <w:marBottom w:val="0"/>
      <w:divBdr>
        <w:top w:val="none" w:sz="0" w:space="0" w:color="auto"/>
        <w:left w:val="none" w:sz="0" w:space="0" w:color="auto"/>
        <w:bottom w:val="none" w:sz="0" w:space="0" w:color="auto"/>
        <w:right w:val="none" w:sz="0" w:space="0" w:color="auto"/>
      </w:divBdr>
      <w:divsChild>
        <w:div w:id="1009142698">
          <w:marLeft w:val="0"/>
          <w:marRight w:val="0"/>
          <w:marTop w:val="0"/>
          <w:marBottom w:val="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9953765">
      <w:bodyDiv w:val="1"/>
      <w:marLeft w:val="0"/>
      <w:marRight w:val="0"/>
      <w:marTop w:val="0"/>
      <w:marBottom w:val="0"/>
      <w:divBdr>
        <w:top w:val="none" w:sz="0" w:space="0" w:color="auto"/>
        <w:left w:val="none" w:sz="0" w:space="0" w:color="auto"/>
        <w:bottom w:val="none" w:sz="0" w:space="0" w:color="auto"/>
        <w:right w:val="none" w:sz="0" w:space="0" w:color="auto"/>
      </w:divBdr>
      <w:divsChild>
        <w:div w:id="1540626045">
          <w:marLeft w:val="0"/>
          <w:marRight w:val="0"/>
          <w:marTop w:val="0"/>
          <w:marBottom w:val="0"/>
          <w:divBdr>
            <w:top w:val="none" w:sz="0" w:space="0" w:color="auto"/>
            <w:left w:val="none" w:sz="0" w:space="0" w:color="auto"/>
            <w:bottom w:val="none" w:sz="0" w:space="0" w:color="auto"/>
            <w:right w:val="none" w:sz="0" w:space="0" w:color="auto"/>
          </w:divBdr>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9605212">
      <w:bodyDiv w:val="1"/>
      <w:marLeft w:val="0"/>
      <w:marRight w:val="0"/>
      <w:marTop w:val="0"/>
      <w:marBottom w:val="0"/>
      <w:divBdr>
        <w:top w:val="none" w:sz="0" w:space="0" w:color="auto"/>
        <w:left w:val="none" w:sz="0" w:space="0" w:color="auto"/>
        <w:bottom w:val="none" w:sz="0" w:space="0" w:color="auto"/>
        <w:right w:val="none" w:sz="0" w:space="0" w:color="auto"/>
      </w:divBdr>
      <w:divsChild>
        <w:div w:id="840392573">
          <w:marLeft w:val="0"/>
          <w:marRight w:val="0"/>
          <w:marTop w:val="0"/>
          <w:marBottom w:val="0"/>
          <w:divBdr>
            <w:top w:val="none" w:sz="0" w:space="0" w:color="auto"/>
            <w:left w:val="none" w:sz="0" w:space="0" w:color="auto"/>
            <w:bottom w:val="none" w:sz="0" w:space="0" w:color="auto"/>
            <w:right w:val="none" w:sz="0" w:space="0" w:color="auto"/>
          </w:divBdr>
        </w:div>
      </w:divsChild>
    </w:div>
    <w:div w:id="173068940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7960314">
      <w:bodyDiv w:val="1"/>
      <w:marLeft w:val="0"/>
      <w:marRight w:val="0"/>
      <w:marTop w:val="0"/>
      <w:marBottom w:val="0"/>
      <w:divBdr>
        <w:top w:val="none" w:sz="0" w:space="0" w:color="auto"/>
        <w:left w:val="none" w:sz="0" w:space="0" w:color="auto"/>
        <w:bottom w:val="none" w:sz="0" w:space="0" w:color="auto"/>
        <w:right w:val="none" w:sz="0" w:space="0" w:color="auto"/>
      </w:divBdr>
      <w:divsChild>
        <w:div w:id="1309557924">
          <w:marLeft w:val="0"/>
          <w:marRight w:val="0"/>
          <w:marTop w:val="0"/>
          <w:marBottom w:val="0"/>
          <w:divBdr>
            <w:top w:val="none" w:sz="0" w:space="0" w:color="auto"/>
            <w:left w:val="none" w:sz="0" w:space="0" w:color="auto"/>
            <w:bottom w:val="none" w:sz="0" w:space="0" w:color="auto"/>
            <w:right w:val="none" w:sz="0" w:space="0" w:color="auto"/>
          </w:divBdr>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GomezRKevinM/Lavadero?tab=readme-ov-fil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omezRKevinM/Lavader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gu\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F94819F-2066-4185-BDE6-4C51043C4C0F}">
  <we:reference id="wa104382008" version="1.1.0.1" store="es-E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w14:paraId="448CDD2D" w14:textId="0BA712E9" w:rsidR="00BB061D" w:rsidRDefault="001F1457" w:rsidP="00BB061D"&gt;&lt;w:pPr&gt;&lt;w:pStyle w:val="Encabezado"/&gt;&lt;/w:pPr&gt;&lt;w:r&gt;&lt;w:rPr&gt;&lt;w:noProof/&gt;&lt;/w:rPr&gt;&lt;w:drawing&gt;&lt;wp:anchor distT="0" distB="0" distL="114300" distR="114300" simplePos="0" relativeHeight="251658240" behindDoc="0" locked="0" layoutInCell="1" allowOverlap="1" wp14:anchorId="2132C5DD" wp14:editId="78D09126"&gt;&lt;wp:simplePos x="0" y="0"/&gt;&lt;wp:positionH relativeFrom="column"&gt;&lt;wp:posOffset&gt;4008120&lt;/wp:posOffset&gt;&lt;/wp:positionH&gt;&lt;wp:positionV relativeFrom="paragraph"&gt;&lt;wp:posOffset&gt;-243840&lt;/wp:posOffset&gt;&lt;/wp:positionV&gt;&lt;wp:extent cx="2210435" cy="966470"/&gt;&lt;wp:effectExtent l="0" t="0" r="0" b="5080"/&gt;&lt;wp:wrapNone/&gt;&lt;wp:docPr id="1" name="Imagen 1"/&gt;&lt;wp:cNvGraphicFramePr&gt;&lt;a:graphicFrameLocks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id="1" name="Imagen 1"/&gt;&lt;pic:cNvPicPr/&gt;&lt;/pic:nvPicPr&gt;&lt;pic:blipFill&gt;&lt;a:blip r:embed="rId2"/&gt;&lt;a:stretch&gt;&lt;a:fillRect/&gt;&lt;/a:stretch&gt;&lt;/pic:blipFill&gt;&lt;pic:spPr&gt;&lt;a:xfrm&gt;&lt;a:off x="0" y="0"/&gt;&lt;a:ext cx="2210435" cy="966470"/&gt;&lt;/a:xfrm&gt;&lt;a:prstGeom prst="rect"&gt;&lt;a:avLst/&gt;&lt;/a:prstGeom&gt;&lt;/pic:spPr&gt;&lt;/pic:pic&gt;&lt;/a:graphicData&gt;&lt;/a:graphic&gt;&lt;/wp:anchor&gt;&lt;/w:drawing&gt;&lt;/w:r&gt;&lt;w:r w:rsidR="00BB061D"&gt;&lt;w:t&gt;Universidad de Cartagena, Campus Piedra Bolívar&lt;/w:t&gt;&lt;/w:r&gt;&lt;/w:p&gt;&lt;w:p w14:paraId="620BC943" w14:textId="57D9B06B" w:rsidR="00BB061D" w:rsidRDefault="00BB061D" w:rsidP="00BB061D"&gt;&lt;w:pPr&gt;&lt;w:pStyle w:val="Encabezado"/&gt;&lt;/w:pPr&gt;&lt;w:r&gt;&lt;w:t xml:space="preserve"&gt;Programación Orientada a Objetos | Actividad &lt;/w:t&gt;&lt;/w:r&gt;&lt;w:r w:rsidR="001F1457"&gt;&lt;w:t&gt;2&lt;/w:t&gt;&lt;/w:r&gt;&lt;/w:p&gt;&lt;w:p w14:paraId="7D3F4F12" w14:textId="42389075" w:rsidR="00BB061D" w:rsidRDefault="00BB061D" w:rsidP="00BB061D"&gt;&lt;w:pPr&gt;&lt;w:pStyle w:val="Encabezado"/&gt;&lt;/w:pPr&gt;&lt;w:r&gt;&lt;w:t&gt;Kevin Gómez 7502420013&lt;/w:t&gt;&lt;/w:r&gt;&lt;/w:p&gt;&lt;w:p w:rsidR="00000000" w:rsidRDefault="00000000"/&gt;&lt;w:sectPr w:rsidR="00000000"&gt;&lt;w:pgSz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Type="http://schemas.openxmlformats.org/officeDocument/2006/relationships/image" Target="media/image1.png"/&gt;&lt;Relationship Id="rId1" Type="http://schemas.openxmlformats.org/officeDocument/2006/relationships/styles" Target="styles.xml"/&gt;&lt;/Relationships&gt;&lt;/pkg:xmlData&gt;&lt;/pkg:part&gt;&lt;pkg:part pkg:name="/word/media/image1.png" pkg:contentType="image/png" pkg:compression="store"&gt;&lt;pkg:binaryData&gt;iVBORw0KGgoAAAANSUhEUgAABJUAAAIBCAYAAADwE46xAAAKN2lDQ1BzUkdCIElFQzYxOTY2LTIu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&lt;/pkg:binaryData&gt;&lt;/pkg:part&gt;&lt;pkg:part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 w:type="paragraph" w:styleId="Encabezado"&gt;&lt;w:name w:val="header"/&gt;&lt;w:basedOn w:val="Normal"/&gt;&lt;w:link w:val="EncabezadoCar"/&gt;&lt;w:uiPriority w:val="99"/&gt;&lt;w:qFormat/&gt;&lt;w:pPr&gt;&lt;w:spacing w:line="240" w:lineRule="auto"/&gt;&lt;w:ind w:firstLine="0"/&gt;&lt;/w:pPr&gt;&lt;/w:style&gt;&lt;w:style w:type="character" w:customStyle="1" w:styleId="EncabezadoCar"&gt;&lt;w:name w:val="Encabezado Car"/&gt;&lt;w:basedOn w:val="Fuentedeprrafopredeter"/&gt;&lt;w:link w:val="Encabezado"/&gt;&lt;w:uiPriority w:val="99"/&gt;&lt;/w:style&gt;&lt;/w:styles&gt;&lt;/pkg:xmlData&gt;&lt;/pkg:part&gt;&lt;/pkg:package&gt;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APA.dotx</Template>
  <TotalTime>1418</TotalTime>
  <Pages>1</Pages>
  <Words>2972</Words>
  <Characters>16351</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Gust</dc:creator>
  <cp:keywords/>
  <dc:description/>
  <cp:lastModifiedBy>Kevin Manuel Gómez Rojas</cp:lastModifiedBy>
  <cp:revision>5</cp:revision>
  <dcterms:created xsi:type="dcterms:W3CDTF">2025-05-12T13:14:00Z</dcterms:created>
  <dcterms:modified xsi:type="dcterms:W3CDTF">2025-05-23T21:09:00Z</dcterms:modified>
</cp:coreProperties>
</file>